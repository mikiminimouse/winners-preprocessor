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E02" w:rsidRDefault="00D03E02" w:rsidP="007F44D1">
      <w:pPr>
        <w:spacing w:line="240" w:lineRule="auto"/>
        <w:rPr>
          <w:rFonts w:ascii="Open Sans" w:hAnsi="Open Sans" w:cs="Open Sans"/>
          <w:sz w:val="24"/>
          <w:szCs w:val="20"/>
        </w:rPr>
      </w:pPr>
      <w:bookmarkStart w:id="0" w:name="_GoBack"/>
      <w:bookmarkEnd w:id="0"/>
    </w:p>
    <w:p w:rsidR="00B447CC" w:rsidRDefault="00B447CC" w:rsidP="00B447CC">
      <w:pPr>
        <w:tabs>
          <w:tab w:val="left" w:pos="1470"/>
        </w:tabs>
        <w:spacing w:after="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Протокол заседания Закупочной комиссии не оформляется. </w:t>
      </w:r>
    </w:p>
    <w:p w:rsidR="0001497C" w:rsidRPr="0001497C" w:rsidRDefault="0001497C" w:rsidP="00BF4D88">
      <w:pPr>
        <w:pStyle w:val="ConsPlusNormal"/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01497C" w:rsidRPr="0001497C" w:rsidRDefault="0001497C" w:rsidP="00BF4D88">
      <w:pPr>
        <w:pStyle w:val="ConsPlusNormal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01497C" w:rsidRPr="0001497C" w:rsidRDefault="0001497C" w:rsidP="00BF4D88">
      <w:pPr>
        <w:pStyle w:val="ConsPlusNormal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01497C" w:rsidRDefault="0001497C" w:rsidP="00BF4D88">
      <w:pPr>
        <w:pStyle w:val="ConsPlusNormal"/>
        <w:ind w:left="426"/>
      </w:pPr>
    </w:p>
    <w:p w:rsidR="0001497C" w:rsidRDefault="0001497C" w:rsidP="00BF4D88">
      <w:pPr>
        <w:ind w:left="426"/>
      </w:pPr>
    </w:p>
    <w:p w:rsidR="00714525" w:rsidRDefault="00714525" w:rsidP="00512577">
      <w:pPr>
        <w:rPr>
          <w:rFonts w:ascii="Times New Roman" w:hAnsi="Times New Roman"/>
        </w:rPr>
      </w:pPr>
    </w:p>
    <w:p w:rsidR="00714525" w:rsidRDefault="00714525" w:rsidP="00F66A99">
      <w:pPr>
        <w:jc w:val="center"/>
        <w:rPr>
          <w:rFonts w:ascii="Times New Roman" w:hAnsi="Times New Roman"/>
        </w:rPr>
      </w:pPr>
    </w:p>
    <w:p w:rsidR="00714525" w:rsidRPr="000E407B" w:rsidRDefault="00714525" w:rsidP="00714525">
      <w:pPr>
        <w:ind w:left="851" w:right="395"/>
        <w:rPr>
          <w:rFonts w:ascii="Times New Roman" w:hAnsi="Times New Roman"/>
        </w:rPr>
      </w:pPr>
    </w:p>
    <w:sectPr w:rsidR="00714525" w:rsidRPr="000E407B" w:rsidSect="007C566B">
      <w:headerReference w:type="default" r:id="rId7"/>
      <w:footerReference w:type="default" r:id="rId8"/>
      <w:pgSz w:w="11906" w:h="16838"/>
      <w:pgMar w:top="469" w:right="567" w:bottom="1134" w:left="851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F82" w:rsidRDefault="00B33F82" w:rsidP="005A6CC2">
      <w:pPr>
        <w:spacing w:after="0" w:line="240" w:lineRule="auto"/>
      </w:pPr>
      <w:r>
        <w:separator/>
      </w:r>
    </w:p>
  </w:endnote>
  <w:endnote w:type="continuationSeparator" w:id="0">
    <w:p w:rsidR="00B33F82" w:rsidRDefault="00B33F82" w:rsidP="005A6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 Sans">
    <w:altName w:val="Verdana"/>
    <w:charset w:val="CC"/>
    <w:family w:val="swiss"/>
    <w:pitch w:val="variable"/>
    <w:sig w:usb0="00000001" w:usb1="4000205B" w:usb2="00000028" w:usb3="00000000" w:csb0="0000019F" w:csb1="00000000"/>
  </w:font>
  <w:font w:name="DINPro-Bold">
    <w:altName w:val="Corbel"/>
    <w:panose1 w:val="00000000000000000000"/>
    <w:charset w:val="00"/>
    <w:family w:val="modern"/>
    <w:notTrueType/>
    <w:pitch w:val="variable"/>
    <w:sig w:usb0="00000001" w:usb1="4000206A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3C2" w:rsidRPr="00B973FB" w:rsidRDefault="006173C2">
    <w:pPr>
      <w:pStyle w:val="a5"/>
      <w:rPr>
        <w:lang w:val="en-US"/>
      </w:rPr>
    </w:pPr>
    <w:r>
      <w:t>____________________________________________________________________________________________</w:t>
    </w:r>
    <w:r w:rsidR="00B973FB">
      <w:t>_</w:t>
    </w:r>
    <w:r w:rsidR="00245928">
      <w:t>_</w:t>
    </w:r>
  </w:p>
  <w:tbl>
    <w:tblPr>
      <w:tblW w:w="10530" w:type="dxa"/>
      <w:tblLook w:val="04A0" w:firstRow="1" w:lastRow="0" w:firstColumn="1" w:lastColumn="0" w:noHBand="0" w:noVBand="1"/>
    </w:tblPr>
    <w:tblGrid>
      <w:gridCol w:w="4219"/>
      <w:gridCol w:w="6311"/>
    </w:tblGrid>
    <w:tr w:rsidR="005D73C5" w:rsidRPr="00130152" w:rsidTr="007C566B">
      <w:trPr>
        <w:trHeight w:val="1433"/>
      </w:trPr>
      <w:tc>
        <w:tcPr>
          <w:tcW w:w="4219" w:type="dxa"/>
        </w:tcPr>
        <w:p w:rsidR="00FA3B26" w:rsidRPr="00FA3B26" w:rsidRDefault="00FA3B26" w:rsidP="00BF4CFB">
          <w:pPr>
            <w:spacing w:after="0" w:line="240" w:lineRule="auto"/>
            <w:rPr>
              <w:rFonts w:ascii="Times New Roman" w:hAnsi="Times New Roman"/>
              <w:sz w:val="10"/>
              <w:szCs w:val="20"/>
              <w:lang w:eastAsia="ru-RU"/>
            </w:rPr>
          </w:pPr>
        </w:p>
        <w:p w:rsidR="007C566B" w:rsidRPr="00E7212A" w:rsidRDefault="00F66A99" w:rsidP="00D03E02">
          <w:pPr>
            <w:spacing w:after="0" w:line="240" w:lineRule="auto"/>
            <w:rPr>
              <w:rFonts w:ascii="Open Sans" w:hAnsi="Open Sans" w:cs="Open Sans"/>
              <w:sz w:val="20"/>
              <w:szCs w:val="20"/>
              <w:lang w:eastAsia="ru-RU"/>
            </w:rPr>
          </w:pPr>
          <w:r>
            <w:rPr>
              <w:rFonts w:ascii="Open Sans" w:hAnsi="Open Sans" w:cs="Open Sans"/>
              <w:sz w:val="20"/>
              <w:szCs w:val="20"/>
              <w:lang w:eastAsia="ru-RU"/>
            </w:rPr>
            <w:t>ООО «Продюсерский центр</w:t>
          </w:r>
          <w:r w:rsidR="007C566B" w:rsidRPr="00E7212A">
            <w:rPr>
              <w:rFonts w:ascii="Open Sans" w:hAnsi="Open Sans" w:cs="Open Sans"/>
              <w:sz w:val="20"/>
              <w:szCs w:val="20"/>
              <w:lang w:eastAsia="ru-RU"/>
            </w:rPr>
            <w:t xml:space="preserve"> </w:t>
          </w:r>
        </w:p>
        <w:p w:rsidR="00FA3B26" w:rsidRPr="00C46171" w:rsidRDefault="007C566B" w:rsidP="00F66A99">
          <w:pPr>
            <w:pStyle w:val="a5"/>
            <w:rPr>
              <w:rFonts w:ascii="Times New Roman" w:hAnsi="Times New Roman"/>
              <w:sz w:val="20"/>
              <w:szCs w:val="20"/>
            </w:rPr>
          </w:pPr>
          <w:r w:rsidRPr="00E7212A">
            <w:rPr>
              <w:rFonts w:ascii="Open Sans" w:hAnsi="Open Sans" w:cs="Open Sans"/>
              <w:sz w:val="20"/>
              <w:szCs w:val="20"/>
              <w:lang w:eastAsia="ru-RU"/>
            </w:rPr>
            <w:t>«Ленфильм»</w:t>
          </w:r>
        </w:p>
      </w:tc>
      <w:tc>
        <w:tcPr>
          <w:tcW w:w="6311" w:type="dxa"/>
        </w:tcPr>
        <w:p w:rsidR="00FA3B26" w:rsidRPr="00FA3B26" w:rsidRDefault="00FA3B26" w:rsidP="00BF4CFB">
          <w:pPr>
            <w:pStyle w:val="a5"/>
            <w:jc w:val="right"/>
            <w:rPr>
              <w:rFonts w:ascii="Times New Roman" w:hAnsi="Times New Roman"/>
              <w:color w:val="000000" w:themeColor="text1"/>
              <w:sz w:val="10"/>
              <w:szCs w:val="20"/>
            </w:rPr>
          </w:pPr>
        </w:p>
        <w:p w:rsidR="007C566B" w:rsidRPr="00E7212A" w:rsidRDefault="007C566B" w:rsidP="007C566B">
          <w:pPr>
            <w:pStyle w:val="a5"/>
            <w:jc w:val="right"/>
            <w:rPr>
              <w:rFonts w:ascii="Open Sans" w:hAnsi="Open Sans" w:cs="Open Sans"/>
              <w:color w:val="000000" w:themeColor="text1"/>
              <w:sz w:val="20"/>
              <w:szCs w:val="20"/>
            </w:rPr>
          </w:pPr>
          <w:r w:rsidRPr="00E7212A">
            <w:rPr>
              <w:rFonts w:ascii="Open Sans" w:hAnsi="Open Sans" w:cs="Open Sans"/>
              <w:color w:val="000000" w:themeColor="text1"/>
              <w:sz w:val="20"/>
              <w:szCs w:val="20"/>
            </w:rPr>
            <w:t>197101, Россия, Санкт-Петербург, Каменноостровский пр., 10</w:t>
          </w:r>
        </w:p>
        <w:p w:rsidR="005D73C5" w:rsidRPr="009E6475" w:rsidRDefault="007C566B" w:rsidP="007C566B">
          <w:pPr>
            <w:pStyle w:val="a5"/>
            <w:jc w:val="right"/>
            <w:rPr>
              <w:rFonts w:ascii="Open Sans" w:hAnsi="Open Sans" w:cs="Open Sans"/>
              <w:color w:val="000000" w:themeColor="text1"/>
              <w:sz w:val="20"/>
              <w:szCs w:val="18"/>
              <w:lang w:val="de-DE"/>
            </w:rPr>
          </w:pPr>
          <w:r w:rsidRPr="00E7212A">
            <w:rPr>
              <w:rFonts w:ascii="Open Sans" w:hAnsi="Open Sans" w:cs="Open Sans"/>
              <w:color w:val="000000" w:themeColor="text1"/>
              <w:sz w:val="20"/>
              <w:szCs w:val="20"/>
            </w:rPr>
            <w:t>www.lenﬁlm.ru</w:t>
          </w:r>
        </w:p>
        <w:p w:rsidR="006173C2" w:rsidRPr="00714525" w:rsidRDefault="006173C2" w:rsidP="00BF4CFB">
          <w:pPr>
            <w:pStyle w:val="a5"/>
            <w:rPr>
              <w:rFonts w:ascii="Times New Roman" w:hAnsi="Times New Roman"/>
              <w:color w:val="000000" w:themeColor="text1"/>
              <w:sz w:val="20"/>
              <w:szCs w:val="20"/>
              <w:lang w:val="de-DE"/>
            </w:rPr>
          </w:pPr>
        </w:p>
      </w:tc>
    </w:tr>
  </w:tbl>
  <w:p w:rsidR="006173C2" w:rsidRPr="00714525" w:rsidRDefault="006173C2" w:rsidP="00BF4CFB">
    <w:pPr>
      <w:pStyle w:val="a5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F82" w:rsidRDefault="00B33F82" w:rsidP="005A6CC2">
      <w:pPr>
        <w:spacing w:after="0" w:line="240" w:lineRule="auto"/>
      </w:pPr>
      <w:r>
        <w:separator/>
      </w:r>
    </w:p>
  </w:footnote>
  <w:footnote w:type="continuationSeparator" w:id="0">
    <w:p w:rsidR="00B33F82" w:rsidRDefault="00B33F82" w:rsidP="005A6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379" w:type="dxa"/>
      <w:tblInd w:w="108" w:type="dxa"/>
      <w:tblLook w:val="04A0" w:firstRow="1" w:lastRow="0" w:firstColumn="1" w:lastColumn="0" w:noHBand="0" w:noVBand="1"/>
    </w:tblPr>
    <w:tblGrid>
      <w:gridCol w:w="10158"/>
      <w:gridCol w:w="222"/>
    </w:tblGrid>
    <w:tr w:rsidR="009E3A51" w:rsidRPr="00407C60" w:rsidTr="009E3A51">
      <w:trPr>
        <w:trHeight w:val="2410"/>
      </w:trPr>
      <w:tc>
        <w:tcPr>
          <w:tcW w:w="3402" w:type="dxa"/>
        </w:tcPr>
        <w:p w:rsidR="009E3A51" w:rsidRPr="00D60BB3" w:rsidRDefault="009E3A51" w:rsidP="009E3A51">
          <w:pPr>
            <w:pStyle w:val="a3"/>
            <w:rPr>
              <w:rFonts w:ascii="DINPro-Bold" w:hAnsi="DINPro-Bold"/>
              <w:b/>
              <w:color w:val="002060"/>
              <w:sz w:val="24"/>
              <w:szCs w:val="20"/>
            </w:rPr>
          </w:pPr>
          <w:r>
            <w:rPr>
              <w:rFonts w:ascii="DINPro-Bold" w:hAnsi="DINPro-Bold"/>
              <w:b/>
              <w:noProof/>
              <w:color w:val="002060"/>
              <w:sz w:val="24"/>
              <w:szCs w:val="20"/>
              <w:lang w:eastAsia="ru-RU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-66040</wp:posOffset>
                </wp:positionH>
                <wp:positionV relativeFrom="paragraph">
                  <wp:posOffset>-4445</wp:posOffset>
                </wp:positionV>
                <wp:extent cx="6515100" cy="2009775"/>
                <wp:effectExtent l="19050" t="0" r="0" b="0"/>
                <wp:wrapTight wrapText="bothSides">
                  <wp:wrapPolygon edited="0">
                    <wp:start x="-63" y="0"/>
                    <wp:lineTo x="-63" y="7985"/>
                    <wp:lineTo x="2968" y="9827"/>
                    <wp:lineTo x="5053" y="9827"/>
                    <wp:lineTo x="2337" y="13103"/>
                    <wp:lineTo x="0" y="15355"/>
                    <wp:lineTo x="126" y="15970"/>
                    <wp:lineTo x="10800" y="16379"/>
                    <wp:lineTo x="8274" y="16789"/>
                    <wp:lineTo x="8021" y="16993"/>
                    <wp:lineTo x="8021" y="19041"/>
                    <wp:lineTo x="13516" y="19041"/>
                    <wp:lineTo x="13705" y="16993"/>
                    <wp:lineTo x="13326" y="16789"/>
                    <wp:lineTo x="10800" y="16379"/>
                    <wp:lineTo x="21347" y="15970"/>
                    <wp:lineTo x="21537" y="15560"/>
                    <wp:lineTo x="19137" y="13103"/>
                    <wp:lineTo x="16674" y="9827"/>
                    <wp:lineTo x="18695" y="9827"/>
                    <wp:lineTo x="21537" y="7985"/>
                    <wp:lineTo x="21537" y="0"/>
                    <wp:lineTo x="-63" y="0"/>
                  </wp:wrapPolygon>
                </wp:wrapTight>
                <wp:docPr id="4" name="Рисунок 3" descr="blank_202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lank_2023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2009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77" w:type="dxa"/>
        </w:tcPr>
        <w:p w:rsidR="009E3A51" w:rsidRPr="009E3A51" w:rsidRDefault="009E3A51" w:rsidP="009E3A51">
          <w:pPr>
            <w:tabs>
              <w:tab w:val="left" w:pos="1065"/>
            </w:tabs>
            <w:ind w:firstLine="708"/>
            <w:rPr>
              <w:lang w:eastAsia="ru-RU"/>
            </w:rPr>
          </w:pPr>
        </w:p>
      </w:tc>
    </w:tr>
  </w:tbl>
  <w:p w:rsidR="000D4D56" w:rsidRPr="00F66A99" w:rsidRDefault="00B973FB" w:rsidP="00D60BB3">
    <w:pPr>
      <w:spacing w:line="240" w:lineRule="auto"/>
      <w:rPr>
        <w:rFonts w:ascii="Times New Roman" w:hAnsi="Times New Roman"/>
        <w:i/>
        <w:sz w:val="20"/>
        <w:szCs w:val="20"/>
      </w:rPr>
    </w:pPr>
    <w:r w:rsidRPr="00C46171">
      <w:rPr>
        <w:rFonts w:ascii="Times New Roman" w:hAnsi="Times New Roman"/>
        <w:i/>
        <w:sz w:val="20"/>
        <w:szCs w:val="20"/>
      </w:rPr>
      <w:t>_____________________________________________________________________________________</w:t>
    </w:r>
    <w:r w:rsidR="00245928">
      <w:rPr>
        <w:rFonts w:ascii="Times New Roman" w:hAnsi="Times New Roman"/>
        <w:i/>
        <w:sz w:val="20"/>
        <w:szCs w:val="20"/>
      </w:rPr>
      <w:t>_______________</w:t>
    </w:r>
    <w:r w:rsidR="00F12A18" w:rsidRPr="00F66A99">
      <w:rPr>
        <w:rFonts w:ascii="Times New Roman" w:hAnsi="Times New Roman"/>
        <w:i/>
        <w:sz w:val="20"/>
        <w:szCs w:val="20"/>
      </w:rPr>
      <w:t>___</w:t>
    </w:r>
  </w:p>
  <w:p w:rsidR="00F66A99" w:rsidRPr="00D03E02" w:rsidRDefault="00D03E02" w:rsidP="00D03E02">
    <w:pPr>
      <w:spacing w:after="0" w:line="240" w:lineRule="auto"/>
      <w:jc w:val="center"/>
      <w:rPr>
        <w:rFonts w:ascii="Open Sans" w:hAnsi="Open Sans" w:cs="Open Sans"/>
        <w:sz w:val="20"/>
        <w:szCs w:val="20"/>
        <w:lang w:eastAsia="ru-RU"/>
      </w:rPr>
    </w:pPr>
    <w:r w:rsidRPr="00D03E02">
      <w:rPr>
        <w:rFonts w:ascii="Open Sans" w:hAnsi="Open Sans" w:cs="Open Sans"/>
        <w:sz w:val="20"/>
        <w:szCs w:val="20"/>
        <w:lang w:eastAsia="ru-RU"/>
      </w:rPr>
      <w:t>Общество с ограниченной ответственностью</w:t>
    </w:r>
    <w:r>
      <w:rPr>
        <w:rFonts w:ascii="Open Sans" w:hAnsi="Open Sans" w:cs="Open Sans"/>
        <w:sz w:val="20"/>
        <w:szCs w:val="20"/>
        <w:lang w:eastAsia="ru-RU"/>
      </w:rPr>
      <w:t xml:space="preserve"> «Продюсерский центр </w:t>
    </w:r>
    <w:r w:rsidRPr="00E7212A">
      <w:rPr>
        <w:rFonts w:ascii="Open Sans" w:hAnsi="Open Sans" w:cs="Open Sans"/>
        <w:sz w:val="20"/>
        <w:szCs w:val="20"/>
        <w:lang w:eastAsia="ru-RU"/>
      </w:rPr>
      <w:t>«Ленфильм»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DF8"/>
    <w:rsid w:val="0001497C"/>
    <w:rsid w:val="00020F48"/>
    <w:rsid w:val="00051218"/>
    <w:rsid w:val="00056403"/>
    <w:rsid w:val="000D4D56"/>
    <w:rsid w:val="000E407B"/>
    <w:rsid w:val="000E56CE"/>
    <w:rsid w:val="00114F70"/>
    <w:rsid w:val="00130152"/>
    <w:rsid w:val="001A3AAD"/>
    <w:rsid w:val="001B3BAB"/>
    <w:rsid w:val="001C27AB"/>
    <w:rsid w:val="001E5004"/>
    <w:rsid w:val="001E7B20"/>
    <w:rsid w:val="001F1831"/>
    <w:rsid w:val="00215104"/>
    <w:rsid w:val="0022317C"/>
    <w:rsid w:val="00227324"/>
    <w:rsid w:val="00245928"/>
    <w:rsid w:val="00256EA0"/>
    <w:rsid w:val="00267435"/>
    <w:rsid w:val="00281D15"/>
    <w:rsid w:val="002F5EA3"/>
    <w:rsid w:val="003222A3"/>
    <w:rsid w:val="00333E7B"/>
    <w:rsid w:val="003B4A66"/>
    <w:rsid w:val="00401083"/>
    <w:rsid w:val="00407C60"/>
    <w:rsid w:val="00445430"/>
    <w:rsid w:val="00470895"/>
    <w:rsid w:val="00481EBB"/>
    <w:rsid w:val="00497F17"/>
    <w:rsid w:val="004A6271"/>
    <w:rsid w:val="004D0DF8"/>
    <w:rsid w:val="00512577"/>
    <w:rsid w:val="005365AC"/>
    <w:rsid w:val="005600E4"/>
    <w:rsid w:val="005852A9"/>
    <w:rsid w:val="005A6CC2"/>
    <w:rsid w:val="005D73C5"/>
    <w:rsid w:val="0060170B"/>
    <w:rsid w:val="006173C2"/>
    <w:rsid w:val="00650FBA"/>
    <w:rsid w:val="006B07EB"/>
    <w:rsid w:val="006E7603"/>
    <w:rsid w:val="006F0C2F"/>
    <w:rsid w:val="007120DC"/>
    <w:rsid w:val="00714525"/>
    <w:rsid w:val="007A3221"/>
    <w:rsid w:val="007A7215"/>
    <w:rsid w:val="007C566B"/>
    <w:rsid w:val="007D0F98"/>
    <w:rsid w:val="007D56BB"/>
    <w:rsid w:val="007F44D1"/>
    <w:rsid w:val="008338E2"/>
    <w:rsid w:val="008363C2"/>
    <w:rsid w:val="008C6CC1"/>
    <w:rsid w:val="008C7718"/>
    <w:rsid w:val="00993886"/>
    <w:rsid w:val="009C0DE1"/>
    <w:rsid w:val="009E3A51"/>
    <w:rsid w:val="009E6475"/>
    <w:rsid w:val="00A31BA9"/>
    <w:rsid w:val="00A720BB"/>
    <w:rsid w:val="00A83A60"/>
    <w:rsid w:val="00AF1D5F"/>
    <w:rsid w:val="00B00B9E"/>
    <w:rsid w:val="00B33F82"/>
    <w:rsid w:val="00B43DBC"/>
    <w:rsid w:val="00B447CC"/>
    <w:rsid w:val="00B973FB"/>
    <w:rsid w:val="00BC5A76"/>
    <w:rsid w:val="00BD1A82"/>
    <w:rsid w:val="00BF4CFB"/>
    <w:rsid w:val="00BF4D88"/>
    <w:rsid w:val="00C46171"/>
    <w:rsid w:val="00C66C93"/>
    <w:rsid w:val="00CD7448"/>
    <w:rsid w:val="00D00B9F"/>
    <w:rsid w:val="00D02E3E"/>
    <w:rsid w:val="00D03E02"/>
    <w:rsid w:val="00D545DB"/>
    <w:rsid w:val="00D60BB3"/>
    <w:rsid w:val="00D7083B"/>
    <w:rsid w:val="00D84427"/>
    <w:rsid w:val="00DC6308"/>
    <w:rsid w:val="00DF2CB1"/>
    <w:rsid w:val="00DF5A38"/>
    <w:rsid w:val="00E43A92"/>
    <w:rsid w:val="00E67763"/>
    <w:rsid w:val="00E830A7"/>
    <w:rsid w:val="00E92433"/>
    <w:rsid w:val="00EE0FDC"/>
    <w:rsid w:val="00F12A18"/>
    <w:rsid w:val="00F23B88"/>
    <w:rsid w:val="00F5249D"/>
    <w:rsid w:val="00F66A99"/>
    <w:rsid w:val="00FA3B26"/>
    <w:rsid w:val="00FE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0637283-5F69-4745-99B9-0D65A2FA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F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6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6CC2"/>
  </w:style>
  <w:style w:type="paragraph" w:styleId="a5">
    <w:name w:val="footer"/>
    <w:basedOn w:val="a"/>
    <w:link w:val="a6"/>
    <w:uiPriority w:val="99"/>
    <w:unhideWhenUsed/>
    <w:rsid w:val="005A6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6CC2"/>
  </w:style>
  <w:style w:type="paragraph" w:styleId="a7">
    <w:name w:val="Balloon Text"/>
    <w:basedOn w:val="a"/>
    <w:link w:val="a8"/>
    <w:uiPriority w:val="99"/>
    <w:semiHidden/>
    <w:unhideWhenUsed/>
    <w:rsid w:val="005A6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A6CC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407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973FB"/>
    <w:rPr>
      <w:color w:val="0000FF" w:themeColor="hyperlink"/>
      <w:u w:val="single"/>
    </w:rPr>
  </w:style>
  <w:style w:type="paragraph" w:customStyle="1" w:styleId="21e6f3c2879f6241">
    <w:name w:val="21e6f3c2879f6241"/>
    <w:basedOn w:val="a"/>
    <w:rsid w:val="005125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003d136ce516e5a">
    <w:name w:val="a003d136ce516e5a"/>
    <w:basedOn w:val="a"/>
    <w:rsid w:val="005125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01497C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Nonformat">
    <w:name w:val="ConsPlusNonformat"/>
    <w:rsid w:val="0001497C"/>
    <w:pPr>
      <w:widowControl w:val="0"/>
      <w:autoSpaceDE w:val="0"/>
      <w:autoSpaceDN w:val="0"/>
    </w:pPr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&#1054;&#1090;&#1076;&#1077;&#1083;%20&#1088;&#1077;&#1082;&#1083;&#1072;&#1084;&#1099;\&#1051;&#1045;&#1053;&#1060;&#1048;&#1051;&#1068;&#1052;\&#1041;&#1083;&#1072;&#1085;&#1082;\&#1088;&#1091;&#1089;&#1089;&#1082;&#1080;&#1081;%20&#1073;&#1083;&#1072;&#1085;&#108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DB1ED4-D174-4A6B-A6E7-B71E0B05B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русский бланк</Template>
  <TotalTime>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p.makushova</dc:creator>
  <cp:lastModifiedBy>Гос Закупки</cp:lastModifiedBy>
  <cp:revision>2</cp:revision>
  <cp:lastPrinted>2024-01-11T07:08:00Z</cp:lastPrinted>
  <dcterms:created xsi:type="dcterms:W3CDTF">2024-01-11T07:09:00Z</dcterms:created>
  <dcterms:modified xsi:type="dcterms:W3CDTF">2024-01-11T07:09:00Z</dcterms:modified>
</cp:coreProperties>
</file>