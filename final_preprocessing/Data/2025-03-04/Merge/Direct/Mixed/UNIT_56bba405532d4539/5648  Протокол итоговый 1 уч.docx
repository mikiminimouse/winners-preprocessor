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A04" w:rsidRPr="005B32D9" w:rsidRDefault="005C7FB4" w:rsidP="00905DA3">
      <w:pPr>
        <w:pStyle w:val="1"/>
        <w:keepNext w:val="0"/>
        <w:keepLines w:val="0"/>
        <w:widowControl w:val="0"/>
        <w:numPr>
          <w:ilvl w:val="0"/>
          <w:numId w:val="0"/>
        </w:numPr>
        <w:spacing w:before="0" w:after="0"/>
        <w:ind w:right="54"/>
        <w:jc w:val="center"/>
        <w:rPr>
          <w:rFonts w:ascii="Times New Roman" w:hAnsi="Times New Roman"/>
          <w:sz w:val="24"/>
          <w:szCs w:val="24"/>
        </w:rPr>
      </w:pPr>
      <w:r w:rsidRPr="005B32D9">
        <w:rPr>
          <w:rFonts w:ascii="Times New Roman" w:hAnsi="Times New Roman"/>
          <w:sz w:val="24"/>
          <w:szCs w:val="24"/>
        </w:rPr>
        <w:t>Протокол №</w:t>
      </w:r>
      <w:r w:rsidR="007A74C8" w:rsidRPr="005B32D9">
        <w:rPr>
          <w:rFonts w:ascii="Times New Roman" w:hAnsi="Times New Roman"/>
          <w:sz w:val="24"/>
          <w:szCs w:val="24"/>
        </w:rPr>
        <w:t>РМР</w:t>
      </w:r>
      <w:r w:rsidR="00640EA4" w:rsidRPr="005B32D9">
        <w:rPr>
          <w:rFonts w:ascii="Times New Roman" w:hAnsi="Times New Roman"/>
          <w:sz w:val="24"/>
          <w:szCs w:val="24"/>
        </w:rPr>
        <w:t>/</w:t>
      </w:r>
      <w:sdt>
        <w:sdtPr>
          <w:rPr>
            <w:rFonts w:ascii="Times New Roman" w:hAnsi="Times New Roman"/>
            <w:sz w:val="24"/>
            <w:szCs w:val="24"/>
          </w:rPr>
          <w:alias w:val="Аннотация"/>
          <w:tag w:val=""/>
          <w:id w:val="-1090933747"/>
          <w:placeholder>
            <w:docPart w:val="AE38678338704299BBC8DC7B8905C03D"/>
          </w:placeholder>
          <w:dataBinding w:prefixMappings="xmlns:ns0='http://schemas.microsoft.com/office/2006/coverPageProps' " w:xpath="/ns0:CoverPageProperties[1]/ns0:Abstract[1]" w:storeItemID="{55AF091B-3C7A-41E3-B477-F2FDAA23CFDA}"/>
          <w:text/>
        </w:sdtPr>
        <w:sdtEndPr/>
        <w:sdtContent>
          <w:r w:rsidR="00592AA9" w:rsidRPr="005B32D9">
            <w:rPr>
              <w:rFonts w:ascii="Times New Roman" w:hAnsi="Times New Roman"/>
              <w:sz w:val="24"/>
              <w:szCs w:val="24"/>
            </w:rPr>
            <w:t>5648</w:t>
          </w:r>
        </w:sdtContent>
      </w:sdt>
    </w:p>
    <w:p w:rsidR="00B94C79" w:rsidRPr="005B32D9" w:rsidRDefault="00753B90" w:rsidP="00905DA3">
      <w:pPr>
        <w:widowControl w:val="0"/>
        <w:suppressAutoHyphens/>
        <w:spacing w:line="240" w:lineRule="auto"/>
        <w:ind w:left="-142" w:right="54" w:firstLine="0"/>
        <w:jc w:val="center"/>
        <w:rPr>
          <w:b/>
          <w:sz w:val="24"/>
          <w:szCs w:val="24"/>
        </w:rPr>
      </w:pPr>
      <w:r w:rsidRPr="005B32D9">
        <w:rPr>
          <w:b/>
          <w:sz w:val="24"/>
          <w:szCs w:val="24"/>
        </w:rPr>
        <w:t xml:space="preserve">очно-заочного </w:t>
      </w:r>
      <w:r w:rsidR="00C6531C" w:rsidRPr="005B32D9">
        <w:rPr>
          <w:b/>
          <w:sz w:val="24"/>
          <w:szCs w:val="24"/>
        </w:rPr>
        <w:t xml:space="preserve">заседания </w:t>
      </w:r>
      <w:r w:rsidR="007540F1" w:rsidRPr="005B32D9">
        <w:rPr>
          <w:b/>
          <w:sz w:val="24"/>
          <w:szCs w:val="24"/>
        </w:rPr>
        <w:t>Постоянно действующей конкурсной</w:t>
      </w:r>
      <w:r w:rsidR="00C6531C" w:rsidRPr="005B32D9">
        <w:rPr>
          <w:b/>
          <w:sz w:val="24"/>
          <w:szCs w:val="24"/>
        </w:rPr>
        <w:t xml:space="preserve"> комиссии</w:t>
      </w:r>
      <w:r w:rsidR="003D5DC2" w:rsidRPr="005B32D9">
        <w:rPr>
          <w:b/>
          <w:sz w:val="24"/>
          <w:szCs w:val="24"/>
        </w:rPr>
        <w:t xml:space="preserve"> (</w:t>
      </w:r>
      <w:r w:rsidR="006A288A" w:rsidRPr="005B32D9">
        <w:rPr>
          <w:b/>
          <w:sz w:val="24"/>
          <w:szCs w:val="24"/>
        </w:rPr>
        <w:t xml:space="preserve">далее - </w:t>
      </w:r>
      <w:r w:rsidR="003D5DC2" w:rsidRPr="005B32D9">
        <w:rPr>
          <w:b/>
          <w:sz w:val="24"/>
          <w:szCs w:val="24"/>
        </w:rPr>
        <w:t>Комиссия)</w:t>
      </w:r>
      <w:r w:rsidR="006E1F2C" w:rsidRPr="005B32D9">
        <w:rPr>
          <w:b/>
          <w:sz w:val="24"/>
          <w:szCs w:val="24"/>
        </w:rPr>
        <w:t xml:space="preserve"> </w:t>
      </w:r>
    </w:p>
    <w:p w:rsidR="007D45DC" w:rsidRPr="005B32D9" w:rsidRDefault="00B94C79" w:rsidP="00905DA3">
      <w:pPr>
        <w:widowControl w:val="0"/>
        <w:tabs>
          <w:tab w:val="left" w:pos="1088"/>
          <w:tab w:val="center" w:pos="5070"/>
        </w:tabs>
        <w:suppressAutoHyphens/>
        <w:spacing w:line="240" w:lineRule="auto"/>
        <w:ind w:left="-142" w:right="54" w:firstLine="0"/>
        <w:jc w:val="left"/>
        <w:rPr>
          <w:b/>
          <w:sz w:val="24"/>
          <w:szCs w:val="24"/>
        </w:rPr>
      </w:pPr>
      <w:r w:rsidRPr="005B32D9">
        <w:rPr>
          <w:b/>
          <w:sz w:val="24"/>
          <w:szCs w:val="24"/>
        </w:rPr>
        <w:tab/>
      </w:r>
      <w:r w:rsidRPr="005B32D9">
        <w:rPr>
          <w:b/>
          <w:sz w:val="24"/>
          <w:szCs w:val="24"/>
        </w:rPr>
        <w:tab/>
      </w:r>
      <w:r w:rsidR="00C57E31" w:rsidRPr="005B32D9">
        <w:rPr>
          <w:b/>
          <w:sz w:val="24"/>
          <w:szCs w:val="24"/>
        </w:rPr>
        <w:t>п</w:t>
      </w:r>
      <w:r w:rsidR="00C6531C" w:rsidRPr="005B32D9">
        <w:rPr>
          <w:b/>
          <w:sz w:val="24"/>
          <w:szCs w:val="24"/>
        </w:rPr>
        <w:t>о</w:t>
      </w:r>
      <w:r w:rsidR="00641708" w:rsidRPr="005B32D9">
        <w:rPr>
          <w:b/>
          <w:sz w:val="24"/>
          <w:szCs w:val="24"/>
        </w:rPr>
        <w:t xml:space="preserve"> подведению итогов закупки</w:t>
      </w:r>
    </w:p>
    <w:p w:rsidR="00081789" w:rsidRPr="005B32D9" w:rsidRDefault="005D5698" w:rsidP="00905DA3">
      <w:pPr>
        <w:widowControl w:val="0"/>
        <w:suppressAutoHyphens/>
        <w:spacing w:after="240" w:line="240" w:lineRule="auto"/>
        <w:ind w:left="-142" w:right="54" w:firstLine="0"/>
        <w:jc w:val="center"/>
        <w:rPr>
          <w:b/>
          <w:sz w:val="24"/>
          <w:szCs w:val="24"/>
        </w:rPr>
      </w:pPr>
      <w:r w:rsidRPr="005B32D9">
        <w:rPr>
          <w:b/>
          <w:bCs/>
          <w:kern w:val="28"/>
          <w:sz w:val="24"/>
          <w:szCs w:val="24"/>
        </w:rPr>
        <w:t>(</w:t>
      </w:r>
      <w:r w:rsidR="008727ED" w:rsidRPr="005B32D9">
        <w:rPr>
          <w:b/>
          <w:bCs/>
          <w:kern w:val="28"/>
          <w:sz w:val="24"/>
          <w:szCs w:val="24"/>
        </w:rPr>
        <w:t>Е</w:t>
      </w:r>
      <w:r w:rsidR="00D04652" w:rsidRPr="005B32D9">
        <w:rPr>
          <w:b/>
          <w:bCs/>
          <w:kern w:val="28"/>
          <w:sz w:val="24"/>
          <w:szCs w:val="24"/>
        </w:rPr>
        <w:t>ИС</w:t>
      </w:r>
      <w:r w:rsidR="007D45DC" w:rsidRPr="005B32D9">
        <w:rPr>
          <w:b/>
          <w:sz w:val="24"/>
          <w:szCs w:val="24"/>
        </w:rPr>
        <w:t xml:space="preserve"> </w:t>
      </w:r>
      <w:r w:rsidR="00152234" w:rsidRPr="005B32D9">
        <w:rPr>
          <w:b/>
          <w:sz w:val="24"/>
          <w:szCs w:val="24"/>
        </w:rPr>
        <w:t>№</w:t>
      </w:r>
      <w:sdt>
        <w:sdtPr>
          <w:rPr>
            <w:b/>
            <w:kern w:val="36"/>
            <w:sz w:val="24"/>
            <w:szCs w:val="24"/>
          </w:rPr>
          <w:alias w:val="Автор"/>
          <w:tag w:val=""/>
          <w:id w:val="-990702517"/>
          <w:placeholder>
            <w:docPart w:val="84BA8C6EEEC54037989EBCA22F88FA7A"/>
          </w:placeholder>
          <w:dataBinding w:prefixMappings="xmlns:ns0='http://purl.org/dc/elements/1.1/' xmlns:ns1='http://schemas.openxmlformats.org/package/2006/metadata/core-properties' " w:xpath="/ns1:coreProperties[1]/ns0:creator[1]" w:storeItemID="{6C3C8BC8-F283-45AE-878A-BAB7291924A1}"/>
          <w:text/>
        </w:sdtPr>
        <w:sdtEndPr/>
        <w:sdtContent>
          <w:r w:rsidR="00D76CFD" w:rsidRPr="005B32D9">
            <w:rPr>
              <w:b/>
              <w:kern w:val="36"/>
              <w:sz w:val="24"/>
              <w:szCs w:val="24"/>
            </w:rPr>
            <w:t>32515462973</w:t>
          </w:r>
        </w:sdtContent>
      </w:sdt>
      <w:r w:rsidR="002441D5" w:rsidRPr="005B32D9">
        <w:rPr>
          <w:b/>
          <w:sz w:val="24"/>
          <w:szCs w:val="24"/>
        </w:rPr>
        <w:t>)</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2551"/>
        <w:gridCol w:w="2552"/>
      </w:tblGrid>
      <w:tr w:rsidR="005B32D9" w:rsidRPr="005B32D9" w:rsidTr="00C77860">
        <w:trPr>
          <w:trHeight w:val="340"/>
        </w:trPr>
        <w:tc>
          <w:tcPr>
            <w:tcW w:w="5103" w:type="dxa"/>
            <w:vAlign w:val="center"/>
          </w:tcPr>
          <w:p w:rsidR="00FD14E0" w:rsidRPr="005B32D9" w:rsidRDefault="00FD14E0" w:rsidP="00997F2E">
            <w:pPr>
              <w:pStyle w:val="13"/>
              <w:suppressAutoHyphens/>
              <w:spacing w:after="20"/>
              <w:ind w:firstLine="1"/>
              <w:jc w:val="center"/>
              <w:rPr>
                <w:b/>
                <w:bCs/>
                <w:szCs w:val="24"/>
              </w:rPr>
            </w:pPr>
            <w:r w:rsidRPr="005B32D9">
              <w:rPr>
                <w:b/>
                <w:bCs/>
                <w:szCs w:val="24"/>
              </w:rPr>
              <w:t>Место заседания</w:t>
            </w:r>
          </w:p>
        </w:tc>
        <w:tc>
          <w:tcPr>
            <w:tcW w:w="2551" w:type="dxa"/>
            <w:vAlign w:val="center"/>
          </w:tcPr>
          <w:p w:rsidR="00FD14E0" w:rsidRPr="005B32D9" w:rsidRDefault="00FD14E0" w:rsidP="00997F2E">
            <w:pPr>
              <w:pStyle w:val="13"/>
              <w:suppressAutoHyphens/>
              <w:spacing w:after="20"/>
              <w:ind w:firstLine="1"/>
              <w:jc w:val="center"/>
              <w:rPr>
                <w:b/>
                <w:bCs/>
                <w:szCs w:val="24"/>
              </w:rPr>
            </w:pPr>
            <w:r w:rsidRPr="005B32D9">
              <w:rPr>
                <w:b/>
                <w:bCs/>
                <w:szCs w:val="24"/>
              </w:rPr>
              <w:t>Дата принятия решения</w:t>
            </w:r>
          </w:p>
        </w:tc>
        <w:tc>
          <w:tcPr>
            <w:tcW w:w="2552" w:type="dxa"/>
            <w:vAlign w:val="center"/>
          </w:tcPr>
          <w:p w:rsidR="00FD14E0" w:rsidRPr="005B32D9" w:rsidRDefault="00FD14E0" w:rsidP="00997F2E">
            <w:pPr>
              <w:pStyle w:val="13"/>
              <w:suppressAutoHyphens/>
              <w:spacing w:after="20"/>
              <w:ind w:firstLine="1"/>
              <w:jc w:val="center"/>
              <w:rPr>
                <w:b/>
                <w:bCs/>
                <w:szCs w:val="24"/>
              </w:rPr>
            </w:pPr>
            <w:r w:rsidRPr="005B32D9">
              <w:rPr>
                <w:b/>
                <w:bCs/>
                <w:szCs w:val="24"/>
              </w:rPr>
              <w:t>Дата подписания протокола</w:t>
            </w:r>
          </w:p>
        </w:tc>
      </w:tr>
      <w:tr w:rsidR="005B32D9" w:rsidRPr="005B32D9" w:rsidTr="00C77860">
        <w:trPr>
          <w:trHeight w:val="85"/>
        </w:trPr>
        <w:tc>
          <w:tcPr>
            <w:tcW w:w="5103" w:type="dxa"/>
            <w:vAlign w:val="center"/>
          </w:tcPr>
          <w:p w:rsidR="009B7D56" w:rsidRPr="005B32D9" w:rsidRDefault="009B7D56" w:rsidP="00997F2E">
            <w:pPr>
              <w:pStyle w:val="13"/>
              <w:suppressAutoHyphens/>
              <w:spacing w:after="20"/>
              <w:ind w:firstLine="0"/>
              <w:jc w:val="center"/>
              <w:rPr>
                <w:szCs w:val="24"/>
              </w:rPr>
            </w:pPr>
            <w:r w:rsidRPr="005B32D9">
              <w:rPr>
                <w:szCs w:val="24"/>
              </w:rPr>
              <w:t>г. Москва, 2-й Павелецкий проезд, д.3, стр.2, Департамент организации конкурсных процедур ПАО «</w:t>
            </w:r>
            <w:r w:rsidRPr="005B32D9">
              <w:rPr>
                <w:bCs/>
                <w:szCs w:val="24"/>
              </w:rPr>
              <w:t>Россети Московский регион</w:t>
            </w:r>
            <w:r w:rsidRPr="005B32D9">
              <w:rPr>
                <w:szCs w:val="24"/>
              </w:rPr>
              <w:t>»</w:t>
            </w:r>
          </w:p>
        </w:tc>
        <w:tc>
          <w:tcPr>
            <w:tcW w:w="2551" w:type="dxa"/>
            <w:vAlign w:val="center"/>
          </w:tcPr>
          <w:p w:rsidR="009B7D56" w:rsidRPr="005B32D9" w:rsidRDefault="00F233F8" w:rsidP="00997F2E">
            <w:pPr>
              <w:pStyle w:val="15"/>
              <w:tabs>
                <w:tab w:val="left" w:pos="567"/>
                <w:tab w:val="left" w:pos="900"/>
              </w:tabs>
              <w:suppressAutoHyphens/>
              <w:spacing w:after="20"/>
              <w:ind w:firstLine="0"/>
              <w:jc w:val="center"/>
              <w:rPr>
                <w:b/>
                <w:bCs/>
                <w:szCs w:val="24"/>
              </w:rPr>
            </w:pPr>
            <w:r w:rsidRPr="005B32D9">
              <w:rPr>
                <w:b/>
                <w:bCs/>
                <w:szCs w:val="24"/>
              </w:rPr>
              <w:t>11</w:t>
            </w:r>
            <w:r w:rsidR="009B7D56" w:rsidRPr="005B32D9">
              <w:rPr>
                <w:b/>
                <w:bCs/>
                <w:szCs w:val="24"/>
              </w:rPr>
              <w:t>.</w:t>
            </w:r>
            <w:r w:rsidR="00F623EE" w:rsidRPr="005B32D9">
              <w:rPr>
                <w:b/>
                <w:bCs/>
                <w:szCs w:val="24"/>
              </w:rPr>
              <w:t>1</w:t>
            </w:r>
            <w:r w:rsidRPr="005B32D9">
              <w:rPr>
                <w:b/>
                <w:bCs/>
                <w:szCs w:val="24"/>
              </w:rPr>
              <w:t>2</w:t>
            </w:r>
            <w:r w:rsidR="009B7D56" w:rsidRPr="005B32D9">
              <w:rPr>
                <w:b/>
                <w:bCs/>
                <w:szCs w:val="24"/>
              </w:rPr>
              <w:t>.2025</w:t>
            </w:r>
          </w:p>
        </w:tc>
        <w:tc>
          <w:tcPr>
            <w:tcW w:w="2552" w:type="dxa"/>
            <w:vAlign w:val="center"/>
          </w:tcPr>
          <w:p w:rsidR="009B7D56" w:rsidRPr="005B32D9" w:rsidRDefault="00F233F8" w:rsidP="00997F2E">
            <w:pPr>
              <w:pStyle w:val="15"/>
              <w:tabs>
                <w:tab w:val="left" w:pos="567"/>
                <w:tab w:val="left" w:pos="900"/>
              </w:tabs>
              <w:suppressAutoHyphens/>
              <w:spacing w:after="20"/>
              <w:ind w:firstLine="0"/>
              <w:jc w:val="center"/>
              <w:rPr>
                <w:b/>
                <w:bCs/>
                <w:szCs w:val="24"/>
                <w:lang w:val="en-US"/>
              </w:rPr>
            </w:pPr>
            <w:r w:rsidRPr="005B32D9">
              <w:rPr>
                <w:b/>
                <w:bCs/>
                <w:szCs w:val="24"/>
              </w:rPr>
              <w:t>11</w:t>
            </w:r>
            <w:r w:rsidR="009B7D56" w:rsidRPr="005B32D9">
              <w:rPr>
                <w:b/>
                <w:bCs/>
                <w:szCs w:val="24"/>
              </w:rPr>
              <w:t>.</w:t>
            </w:r>
            <w:r w:rsidR="00F623EE" w:rsidRPr="005B32D9">
              <w:rPr>
                <w:b/>
                <w:bCs/>
                <w:szCs w:val="24"/>
              </w:rPr>
              <w:t>1</w:t>
            </w:r>
            <w:r w:rsidRPr="005B32D9">
              <w:rPr>
                <w:b/>
                <w:bCs/>
                <w:szCs w:val="24"/>
              </w:rPr>
              <w:t>2</w:t>
            </w:r>
            <w:r w:rsidR="009B7D56" w:rsidRPr="005B32D9">
              <w:rPr>
                <w:b/>
                <w:bCs/>
                <w:szCs w:val="24"/>
              </w:rPr>
              <w:t>.2025</w:t>
            </w:r>
          </w:p>
        </w:tc>
      </w:tr>
    </w:tbl>
    <w:p w:rsidR="003F61A0" w:rsidRPr="005B32D9" w:rsidRDefault="00CF2EA5" w:rsidP="00997F2E">
      <w:pPr>
        <w:pStyle w:val="1"/>
        <w:keepNext w:val="0"/>
        <w:keepLines w:val="0"/>
        <w:widowControl w:val="0"/>
        <w:numPr>
          <w:ilvl w:val="0"/>
          <w:numId w:val="0"/>
        </w:numPr>
        <w:spacing w:before="0" w:after="0"/>
        <w:ind w:right="54"/>
        <w:rPr>
          <w:rFonts w:ascii="Times New Roman" w:hAnsi="Times New Roman"/>
          <w:b w:val="0"/>
          <w:bCs w:val="0"/>
          <w:snapToGrid w:val="0"/>
          <w:kern w:val="0"/>
          <w:sz w:val="24"/>
          <w:szCs w:val="24"/>
        </w:rPr>
      </w:pPr>
      <w:r w:rsidRPr="005B32D9">
        <w:rPr>
          <w:rFonts w:ascii="Times New Roman" w:hAnsi="Times New Roman"/>
          <w:b w:val="0"/>
          <w:bCs w:val="0"/>
          <w:snapToGrid w:val="0"/>
          <w:kern w:val="0"/>
          <w:sz w:val="24"/>
          <w:szCs w:val="24"/>
        </w:rPr>
        <w:t xml:space="preserve">Настоящий запрос цен по результатам предварительного отбора (далее – </w:t>
      </w:r>
      <w:r w:rsidR="00513F2B" w:rsidRPr="005B32D9">
        <w:rPr>
          <w:rFonts w:ascii="Times New Roman" w:hAnsi="Times New Roman"/>
          <w:b w:val="0"/>
          <w:bCs w:val="0"/>
          <w:snapToGrid w:val="0"/>
          <w:kern w:val="0"/>
          <w:sz w:val="24"/>
          <w:szCs w:val="24"/>
        </w:rPr>
        <w:t>закупка</w:t>
      </w:r>
      <w:r w:rsidRPr="005B32D9">
        <w:rPr>
          <w:rFonts w:ascii="Times New Roman" w:hAnsi="Times New Roman"/>
          <w:b w:val="0"/>
          <w:bCs w:val="0"/>
          <w:snapToGrid w:val="0"/>
          <w:kern w:val="0"/>
          <w:sz w:val="24"/>
          <w:szCs w:val="24"/>
        </w:rPr>
        <w:t>) проводится с использованием функционала электронной торговой площадки ЭТП «РАД» (https://tender.lot-online.ru) согласно правилам работы данной системы</w:t>
      </w:r>
      <w:r w:rsidR="0064616F" w:rsidRPr="005B32D9">
        <w:rPr>
          <w:rFonts w:ascii="Times New Roman" w:hAnsi="Times New Roman"/>
          <w:b w:val="0"/>
          <w:bCs w:val="0"/>
          <w:snapToGrid w:val="0"/>
          <w:kern w:val="0"/>
          <w:sz w:val="24"/>
          <w:szCs w:val="24"/>
        </w:rPr>
        <w:t xml:space="preserve">. </w:t>
      </w:r>
    </w:p>
    <w:p w:rsidR="007540F1" w:rsidRPr="005B32D9" w:rsidRDefault="007540F1" w:rsidP="00997F2E">
      <w:pPr>
        <w:pStyle w:val="1"/>
        <w:keepNext w:val="0"/>
        <w:keepLines w:val="0"/>
        <w:widowControl w:val="0"/>
        <w:numPr>
          <w:ilvl w:val="0"/>
          <w:numId w:val="0"/>
        </w:numPr>
        <w:spacing w:before="0" w:after="0"/>
        <w:ind w:right="54"/>
        <w:rPr>
          <w:rFonts w:ascii="Times New Roman" w:hAnsi="Times New Roman"/>
          <w:b w:val="0"/>
          <w:bCs w:val="0"/>
          <w:snapToGrid w:val="0"/>
          <w:kern w:val="0"/>
          <w:sz w:val="24"/>
          <w:szCs w:val="24"/>
        </w:rPr>
      </w:pPr>
    </w:p>
    <w:p w:rsidR="00B012DC" w:rsidRPr="005B32D9" w:rsidRDefault="00B012DC" w:rsidP="00997F2E">
      <w:pPr>
        <w:pStyle w:val="1"/>
        <w:keepNext w:val="0"/>
        <w:keepLines w:val="0"/>
        <w:widowControl w:val="0"/>
        <w:numPr>
          <w:ilvl w:val="0"/>
          <w:numId w:val="0"/>
        </w:numPr>
        <w:spacing w:before="0" w:after="0"/>
        <w:ind w:right="54"/>
        <w:rPr>
          <w:rFonts w:ascii="Times New Roman" w:hAnsi="Times New Roman"/>
          <w:b w:val="0"/>
          <w:bCs w:val="0"/>
          <w:snapToGrid w:val="0"/>
          <w:kern w:val="0"/>
          <w:sz w:val="24"/>
          <w:szCs w:val="24"/>
        </w:rPr>
      </w:pPr>
    </w:p>
    <w:p w:rsidR="00947D97" w:rsidRPr="005B32D9" w:rsidRDefault="00947D97" w:rsidP="00997F2E">
      <w:pPr>
        <w:pStyle w:val="1"/>
        <w:keepNext w:val="0"/>
        <w:keepLines w:val="0"/>
        <w:widowControl w:val="0"/>
        <w:numPr>
          <w:ilvl w:val="0"/>
          <w:numId w:val="20"/>
        </w:numPr>
        <w:spacing w:before="0" w:after="0"/>
        <w:ind w:left="567" w:right="54" w:hanging="567"/>
        <w:rPr>
          <w:rFonts w:ascii="Times New Roman" w:hAnsi="Times New Roman"/>
          <w:sz w:val="24"/>
          <w:szCs w:val="24"/>
          <w:lang w:val="en-US"/>
        </w:rPr>
      </w:pPr>
      <w:r w:rsidRPr="005B32D9">
        <w:rPr>
          <w:rFonts w:ascii="Times New Roman" w:hAnsi="Times New Roman"/>
          <w:sz w:val="24"/>
          <w:szCs w:val="24"/>
        </w:rPr>
        <w:t>ОБЩАЯ ИНФОРМАЦИЯ О ЗАКУПКЕ:</w:t>
      </w:r>
    </w:p>
    <w:p w:rsidR="00D76CFD" w:rsidRPr="005B32D9" w:rsidRDefault="00934DEC" w:rsidP="00997F2E">
      <w:pPr>
        <w:widowControl w:val="0"/>
        <w:spacing w:line="240" w:lineRule="auto"/>
        <w:ind w:right="54" w:firstLine="0"/>
        <w:rPr>
          <w:bCs/>
          <w:sz w:val="24"/>
          <w:szCs w:val="24"/>
        </w:rPr>
      </w:pPr>
      <w:r w:rsidRPr="005B32D9">
        <w:rPr>
          <w:sz w:val="24"/>
          <w:szCs w:val="24"/>
          <w:u w:val="single"/>
        </w:rPr>
        <w:t xml:space="preserve">Предмет </w:t>
      </w:r>
      <w:r w:rsidR="00513F2B" w:rsidRPr="005B32D9">
        <w:rPr>
          <w:sz w:val="24"/>
          <w:szCs w:val="24"/>
          <w:u w:val="single"/>
        </w:rPr>
        <w:t>закупки</w:t>
      </w:r>
      <w:r w:rsidRPr="005B32D9">
        <w:rPr>
          <w:sz w:val="24"/>
          <w:szCs w:val="24"/>
        </w:rPr>
        <w:t xml:space="preserve">: </w:t>
      </w:r>
      <w:r w:rsidR="00D76CFD" w:rsidRPr="005B32D9">
        <w:rPr>
          <w:sz w:val="24"/>
          <w:szCs w:val="24"/>
        </w:rPr>
        <w:t xml:space="preserve">Определение подрядчика на выполнение ПИР по титулу: Проектные работы по строительству ПС 220 кВ Заболотье с установкой трансформаторов 2х100 МВА для нужд </w:t>
      </w:r>
      <w:r w:rsidR="00D76CFD" w:rsidRPr="005B32D9">
        <w:rPr>
          <w:bCs/>
          <w:sz w:val="24"/>
          <w:szCs w:val="24"/>
        </w:rPr>
        <w:t>ПАО «Россети Московский регион»</w:t>
      </w:r>
      <w:r w:rsidR="00D76CFD" w:rsidRPr="005B32D9">
        <w:rPr>
          <w:sz w:val="24"/>
          <w:szCs w:val="24"/>
        </w:rPr>
        <w:t xml:space="preserve">. </w:t>
      </w:r>
    </w:p>
    <w:p w:rsidR="00D76CFD" w:rsidRPr="005B32D9" w:rsidRDefault="00D76CFD" w:rsidP="00997F2E">
      <w:pPr>
        <w:widowControl w:val="0"/>
        <w:spacing w:line="240" w:lineRule="auto"/>
        <w:ind w:right="54" w:firstLine="0"/>
        <w:rPr>
          <w:bCs/>
          <w:sz w:val="24"/>
          <w:szCs w:val="24"/>
        </w:rPr>
      </w:pPr>
      <w:r w:rsidRPr="005B32D9">
        <w:rPr>
          <w:bCs/>
          <w:sz w:val="24"/>
          <w:szCs w:val="24"/>
          <w:u w:val="single"/>
        </w:rPr>
        <w:t xml:space="preserve">Основание для проведения </w:t>
      </w:r>
      <w:r w:rsidRPr="005B32D9">
        <w:rPr>
          <w:sz w:val="24"/>
          <w:szCs w:val="24"/>
          <w:u w:val="single"/>
        </w:rPr>
        <w:t>закупки</w:t>
      </w:r>
      <w:r w:rsidRPr="005B32D9">
        <w:rPr>
          <w:bCs/>
          <w:sz w:val="24"/>
          <w:szCs w:val="24"/>
          <w:u w:val="single"/>
        </w:rPr>
        <w:t>:</w:t>
      </w:r>
      <w:r w:rsidRPr="005B32D9">
        <w:rPr>
          <w:bCs/>
          <w:sz w:val="24"/>
          <w:szCs w:val="24"/>
        </w:rPr>
        <w:t xml:space="preserve"> Распоряжение ПАО «Россети Московский регион»</w:t>
      </w:r>
      <w:r w:rsidRPr="005B32D9">
        <w:rPr>
          <w:bCs/>
          <w:sz w:val="24"/>
          <w:szCs w:val="24"/>
        </w:rPr>
        <w:br/>
      </w:r>
      <w:r w:rsidRPr="005B32D9">
        <w:rPr>
          <w:sz w:val="24"/>
          <w:szCs w:val="24"/>
        </w:rPr>
        <w:t>№ 269р от 04.03.2025</w:t>
      </w:r>
    </w:p>
    <w:p w:rsidR="00D76CFD" w:rsidRPr="005B32D9" w:rsidRDefault="00D76CFD" w:rsidP="00997F2E">
      <w:pPr>
        <w:widowControl w:val="0"/>
        <w:spacing w:after="40" w:line="240" w:lineRule="auto"/>
        <w:ind w:right="54" w:firstLine="0"/>
        <w:outlineLvl w:val="1"/>
        <w:rPr>
          <w:b/>
          <w:sz w:val="24"/>
          <w:szCs w:val="24"/>
        </w:rPr>
      </w:pPr>
      <w:r w:rsidRPr="005B32D9">
        <w:rPr>
          <w:sz w:val="24"/>
          <w:szCs w:val="24"/>
          <w:u w:val="single"/>
        </w:rPr>
        <w:t>Ограничение участия только субъектов малого и среднего предпринимательства</w:t>
      </w:r>
      <w:r w:rsidRPr="005B32D9">
        <w:rPr>
          <w:sz w:val="24"/>
          <w:szCs w:val="24"/>
        </w:rPr>
        <w:t xml:space="preserve">: </w:t>
      </w:r>
      <w:r w:rsidRPr="005B32D9">
        <w:rPr>
          <w:b/>
          <w:sz w:val="24"/>
          <w:szCs w:val="24"/>
        </w:rPr>
        <w:t>Не установлено</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5103"/>
      </w:tblGrid>
      <w:tr w:rsidR="005B32D9" w:rsidRPr="005B32D9" w:rsidTr="006D7B13">
        <w:trPr>
          <w:trHeight w:val="391"/>
        </w:trPr>
        <w:tc>
          <w:tcPr>
            <w:tcW w:w="5103" w:type="dxa"/>
            <w:vAlign w:val="center"/>
          </w:tcPr>
          <w:p w:rsidR="00D76CFD" w:rsidRPr="005B32D9" w:rsidRDefault="00D76CFD" w:rsidP="00997F2E">
            <w:pPr>
              <w:pStyle w:val="15"/>
              <w:tabs>
                <w:tab w:val="left" w:pos="567"/>
                <w:tab w:val="left" w:pos="900"/>
              </w:tabs>
              <w:suppressAutoHyphens/>
              <w:spacing w:after="20"/>
              <w:ind w:firstLine="0"/>
              <w:contextualSpacing/>
              <w:jc w:val="center"/>
              <w:rPr>
                <w:b/>
                <w:szCs w:val="24"/>
              </w:rPr>
            </w:pPr>
            <w:r w:rsidRPr="005B32D9">
              <w:rPr>
                <w:b/>
                <w:szCs w:val="24"/>
              </w:rPr>
              <w:t>Начальная цена закупки</w:t>
            </w:r>
          </w:p>
        </w:tc>
        <w:tc>
          <w:tcPr>
            <w:tcW w:w="5103" w:type="dxa"/>
            <w:vAlign w:val="center"/>
          </w:tcPr>
          <w:p w:rsidR="00D76CFD" w:rsidRPr="005B32D9" w:rsidRDefault="00D76CFD" w:rsidP="00997F2E">
            <w:pPr>
              <w:pStyle w:val="15"/>
              <w:tabs>
                <w:tab w:val="left" w:pos="567"/>
                <w:tab w:val="left" w:pos="900"/>
              </w:tabs>
              <w:suppressAutoHyphens/>
              <w:spacing w:after="20"/>
              <w:ind w:firstLine="0"/>
              <w:contextualSpacing/>
              <w:jc w:val="center"/>
              <w:rPr>
                <w:b/>
                <w:szCs w:val="24"/>
              </w:rPr>
            </w:pPr>
            <w:r w:rsidRPr="005B32D9">
              <w:rPr>
                <w:b/>
                <w:bCs/>
                <w:szCs w:val="24"/>
              </w:rPr>
              <w:t>Сроки выполнения работ</w:t>
            </w:r>
          </w:p>
        </w:tc>
      </w:tr>
      <w:tr w:rsidR="00D76CFD" w:rsidRPr="005B32D9" w:rsidTr="006D7B13">
        <w:trPr>
          <w:trHeight w:val="798"/>
        </w:trPr>
        <w:tc>
          <w:tcPr>
            <w:tcW w:w="5103" w:type="dxa"/>
            <w:vAlign w:val="center"/>
          </w:tcPr>
          <w:p w:rsidR="00D76CFD" w:rsidRPr="005B32D9" w:rsidRDefault="00D76CFD" w:rsidP="00997F2E">
            <w:pPr>
              <w:widowControl w:val="0"/>
              <w:spacing w:after="20" w:line="240" w:lineRule="auto"/>
              <w:ind w:firstLine="0"/>
              <w:jc w:val="center"/>
              <w:rPr>
                <w:rFonts w:eastAsiaTheme="minorEastAsia"/>
                <w:snapToGrid/>
                <w:sz w:val="24"/>
                <w:szCs w:val="24"/>
              </w:rPr>
            </w:pPr>
            <w:r w:rsidRPr="005B32D9">
              <w:rPr>
                <w:rFonts w:eastAsiaTheme="minorEastAsia"/>
                <w:b/>
                <w:snapToGrid/>
                <w:sz w:val="24"/>
                <w:szCs w:val="24"/>
              </w:rPr>
              <w:t xml:space="preserve">84 538 027,60 </w:t>
            </w:r>
            <w:r w:rsidRPr="005B32D9">
              <w:rPr>
                <w:rFonts w:eastAsiaTheme="minorEastAsia"/>
                <w:snapToGrid/>
                <w:sz w:val="24"/>
                <w:szCs w:val="24"/>
              </w:rPr>
              <w:t>руб., в т.ч. НДС 20%</w:t>
            </w:r>
          </w:p>
        </w:tc>
        <w:tc>
          <w:tcPr>
            <w:tcW w:w="5103" w:type="dxa"/>
            <w:vAlign w:val="center"/>
          </w:tcPr>
          <w:p w:rsidR="00D76CFD" w:rsidRPr="005B32D9" w:rsidRDefault="00D76CFD" w:rsidP="00997F2E">
            <w:pPr>
              <w:widowControl w:val="0"/>
              <w:spacing w:after="20" w:line="240" w:lineRule="auto"/>
              <w:ind w:firstLine="0"/>
              <w:jc w:val="center"/>
              <w:rPr>
                <w:snapToGrid/>
                <w:sz w:val="24"/>
                <w:szCs w:val="24"/>
              </w:rPr>
            </w:pPr>
            <w:r w:rsidRPr="005B32D9">
              <w:rPr>
                <w:snapToGrid/>
                <w:sz w:val="24"/>
                <w:szCs w:val="24"/>
              </w:rPr>
              <w:t xml:space="preserve">С даты подписания договора </w:t>
            </w:r>
          </w:p>
          <w:p w:rsidR="00D76CFD" w:rsidRPr="005B32D9" w:rsidRDefault="00D76CFD" w:rsidP="005E1E9F">
            <w:pPr>
              <w:widowControl w:val="0"/>
              <w:spacing w:after="20" w:line="240" w:lineRule="auto"/>
              <w:ind w:firstLine="0"/>
              <w:jc w:val="center"/>
              <w:rPr>
                <w:snapToGrid/>
                <w:sz w:val="24"/>
                <w:szCs w:val="24"/>
              </w:rPr>
            </w:pPr>
            <w:r w:rsidRPr="005B32D9">
              <w:rPr>
                <w:snapToGrid/>
                <w:sz w:val="24"/>
                <w:szCs w:val="24"/>
              </w:rPr>
              <w:t xml:space="preserve">– по </w:t>
            </w:r>
            <w:r w:rsidR="005E1E9F">
              <w:rPr>
                <w:snapToGrid/>
                <w:sz w:val="24"/>
                <w:szCs w:val="24"/>
              </w:rPr>
              <w:t>31</w:t>
            </w:r>
            <w:r w:rsidRPr="005B32D9">
              <w:rPr>
                <w:snapToGrid/>
                <w:sz w:val="24"/>
                <w:szCs w:val="24"/>
              </w:rPr>
              <w:t xml:space="preserve"> декабря 202</w:t>
            </w:r>
            <w:r w:rsidR="005E1E9F">
              <w:rPr>
                <w:snapToGrid/>
                <w:sz w:val="24"/>
                <w:szCs w:val="24"/>
              </w:rPr>
              <w:t>6</w:t>
            </w:r>
            <w:r w:rsidRPr="005B32D9">
              <w:rPr>
                <w:snapToGrid/>
                <w:sz w:val="24"/>
                <w:szCs w:val="24"/>
              </w:rPr>
              <w:t>г.</w:t>
            </w:r>
          </w:p>
        </w:tc>
      </w:tr>
    </w:tbl>
    <w:p w:rsidR="00512038" w:rsidRPr="005B32D9" w:rsidRDefault="00512038" w:rsidP="00D76CFD">
      <w:pPr>
        <w:widowControl w:val="0"/>
        <w:spacing w:line="240" w:lineRule="auto"/>
        <w:ind w:right="-87" w:firstLine="0"/>
        <w:rPr>
          <w:sz w:val="24"/>
          <w:szCs w:val="24"/>
        </w:rPr>
      </w:pPr>
    </w:p>
    <w:p w:rsidR="00207C6F" w:rsidRPr="005B32D9" w:rsidRDefault="00207C6F" w:rsidP="00F233F8">
      <w:pPr>
        <w:widowControl w:val="0"/>
        <w:suppressAutoHyphens/>
        <w:spacing w:line="240" w:lineRule="auto"/>
        <w:ind w:right="54" w:firstLine="0"/>
        <w:outlineLvl w:val="0"/>
        <w:rPr>
          <w:bCs/>
          <w:snapToGrid/>
          <w:kern w:val="28"/>
          <w:sz w:val="24"/>
          <w:szCs w:val="24"/>
        </w:rPr>
      </w:pPr>
      <w:r w:rsidRPr="005B32D9">
        <w:rPr>
          <w:sz w:val="24"/>
          <w:szCs w:val="24"/>
        </w:rPr>
        <w:t>В очном заседании Комиссии принимали участие:</w:t>
      </w:r>
    </w:p>
    <w:p w:rsidR="00753B90" w:rsidRPr="005B32D9" w:rsidRDefault="00753B90" w:rsidP="00753B90">
      <w:pPr>
        <w:widowControl w:val="0"/>
        <w:spacing w:line="240" w:lineRule="auto"/>
        <w:ind w:firstLine="0"/>
        <w:rPr>
          <w:b/>
          <w:bCs/>
          <w:sz w:val="24"/>
          <w:szCs w:val="24"/>
        </w:rPr>
      </w:pPr>
      <w:r w:rsidRPr="005B32D9">
        <w:rPr>
          <w:b/>
          <w:bCs/>
          <w:sz w:val="24"/>
          <w:szCs w:val="24"/>
        </w:rPr>
        <w:t>Заместитель председателя Комиссии:</w:t>
      </w:r>
    </w:p>
    <w:p w:rsidR="00753B90" w:rsidRPr="005B32D9" w:rsidRDefault="00753B90" w:rsidP="00753B90">
      <w:pPr>
        <w:widowControl w:val="0"/>
        <w:suppressAutoHyphens/>
        <w:spacing w:line="240" w:lineRule="auto"/>
        <w:ind w:firstLine="0"/>
        <w:rPr>
          <w:bCs/>
          <w:sz w:val="24"/>
          <w:szCs w:val="24"/>
        </w:rPr>
      </w:pPr>
      <w:r w:rsidRPr="005B32D9">
        <w:rPr>
          <w:bCs/>
          <w:sz w:val="24"/>
          <w:szCs w:val="24"/>
        </w:rPr>
        <w:t>Старостина Я.О. – Д</w:t>
      </w:r>
      <w:r w:rsidRPr="005B32D9">
        <w:rPr>
          <w:bCs/>
          <w:iCs/>
          <w:snapToGrid/>
          <w:sz w:val="24"/>
          <w:szCs w:val="24"/>
        </w:rPr>
        <w:t xml:space="preserve">иректор </w:t>
      </w:r>
      <w:r w:rsidRPr="005B32D9">
        <w:rPr>
          <w:bCs/>
          <w:sz w:val="24"/>
          <w:szCs w:val="24"/>
        </w:rPr>
        <w:t>департамента организации конкурсных процедур ПАО «Россети Московский регион»;</w:t>
      </w:r>
    </w:p>
    <w:p w:rsidR="00753B90" w:rsidRPr="005B32D9" w:rsidRDefault="00753B90" w:rsidP="00753B90">
      <w:pPr>
        <w:widowControl w:val="0"/>
        <w:spacing w:line="240" w:lineRule="auto"/>
        <w:ind w:firstLine="0"/>
        <w:rPr>
          <w:rFonts w:eastAsia="Calibri"/>
          <w:b/>
          <w:bCs/>
          <w:snapToGrid/>
          <w:sz w:val="24"/>
          <w:szCs w:val="24"/>
          <w:lang w:eastAsia="en-US"/>
        </w:rPr>
      </w:pPr>
      <w:bookmarkStart w:id="0" w:name="Заместители"/>
      <w:bookmarkEnd w:id="0"/>
      <w:r w:rsidRPr="005B32D9">
        <w:rPr>
          <w:rFonts w:eastAsia="Calibri"/>
          <w:b/>
          <w:bCs/>
          <w:snapToGrid/>
          <w:sz w:val="24"/>
          <w:szCs w:val="24"/>
          <w:lang w:eastAsia="en-US"/>
        </w:rPr>
        <w:t>Члены Комиссии:</w:t>
      </w:r>
    </w:p>
    <w:p w:rsidR="00753B90" w:rsidRPr="005B32D9" w:rsidRDefault="00753B90" w:rsidP="00753B90">
      <w:pPr>
        <w:widowControl w:val="0"/>
        <w:tabs>
          <w:tab w:val="left" w:pos="708"/>
        </w:tabs>
        <w:snapToGrid w:val="0"/>
        <w:spacing w:line="240" w:lineRule="auto"/>
        <w:ind w:firstLine="0"/>
        <w:rPr>
          <w:bCs/>
          <w:iCs/>
          <w:snapToGrid/>
          <w:sz w:val="24"/>
          <w:szCs w:val="24"/>
        </w:rPr>
      </w:pPr>
      <w:r w:rsidRPr="005B32D9">
        <w:rPr>
          <w:bCs/>
          <w:iCs/>
          <w:snapToGrid/>
          <w:sz w:val="24"/>
          <w:szCs w:val="24"/>
        </w:rPr>
        <w:t>Богомолов Э.В. – Директор департамента производственной безопасности ПАО «Россети Московский регион» ПАО «Россети Московский регион»;</w:t>
      </w:r>
    </w:p>
    <w:p w:rsidR="00753B90" w:rsidRPr="005B32D9" w:rsidRDefault="00753B90" w:rsidP="00753B90">
      <w:pPr>
        <w:widowControl w:val="0"/>
        <w:tabs>
          <w:tab w:val="left" w:pos="708"/>
        </w:tabs>
        <w:snapToGrid w:val="0"/>
        <w:spacing w:line="240" w:lineRule="auto"/>
        <w:ind w:firstLine="0"/>
        <w:rPr>
          <w:bCs/>
          <w:iCs/>
          <w:snapToGrid/>
          <w:sz w:val="24"/>
          <w:szCs w:val="24"/>
        </w:rPr>
      </w:pPr>
      <w:r w:rsidRPr="005B32D9">
        <w:rPr>
          <w:bCs/>
          <w:iCs/>
          <w:snapToGrid/>
          <w:sz w:val="24"/>
          <w:szCs w:val="24"/>
        </w:rPr>
        <w:t xml:space="preserve">Попко О.О. – Заместитель директора департамента корпоративных финансов </w:t>
      </w:r>
      <w:r w:rsidRPr="005B32D9">
        <w:rPr>
          <w:bCs/>
          <w:iCs/>
          <w:snapToGrid/>
          <w:sz w:val="24"/>
          <w:szCs w:val="24"/>
        </w:rPr>
        <w:br/>
        <w:t>ПАО «Россети Московский регион»;</w:t>
      </w:r>
    </w:p>
    <w:p w:rsidR="00753B90" w:rsidRPr="005B32D9" w:rsidRDefault="00753B90" w:rsidP="00753B90">
      <w:pPr>
        <w:widowControl w:val="0"/>
        <w:tabs>
          <w:tab w:val="left" w:pos="708"/>
        </w:tabs>
        <w:snapToGrid w:val="0"/>
        <w:spacing w:line="240" w:lineRule="auto"/>
        <w:ind w:firstLine="0"/>
        <w:rPr>
          <w:bCs/>
          <w:iCs/>
          <w:snapToGrid/>
          <w:sz w:val="24"/>
          <w:szCs w:val="24"/>
        </w:rPr>
      </w:pPr>
      <w:r w:rsidRPr="005B32D9">
        <w:rPr>
          <w:bCs/>
          <w:iCs/>
          <w:snapToGrid/>
          <w:sz w:val="24"/>
          <w:szCs w:val="24"/>
        </w:rPr>
        <w:t xml:space="preserve">Голубев Д.В. – Начальник управления мониторинга рынка ТМЦ и расчетов с поставщиками </w:t>
      </w:r>
      <w:r w:rsidRPr="005B32D9">
        <w:rPr>
          <w:bCs/>
          <w:iCs/>
          <w:snapToGrid/>
          <w:sz w:val="24"/>
          <w:szCs w:val="24"/>
        </w:rPr>
        <w:br/>
        <w:t>ПАО «Россети Московский регион»;</w:t>
      </w:r>
    </w:p>
    <w:p w:rsidR="00753B90" w:rsidRPr="005B32D9" w:rsidRDefault="00753B90" w:rsidP="00753B90">
      <w:pPr>
        <w:widowControl w:val="0"/>
        <w:tabs>
          <w:tab w:val="left" w:pos="708"/>
        </w:tabs>
        <w:snapToGrid w:val="0"/>
        <w:spacing w:line="240" w:lineRule="auto"/>
        <w:ind w:firstLine="0"/>
        <w:rPr>
          <w:bCs/>
          <w:iCs/>
          <w:snapToGrid/>
          <w:sz w:val="24"/>
          <w:szCs w:val="24"/>
        </w:rPr>
      </w:pPr>
      <w:r w:rsidRPr="005B32D9">
        <w:rPr>
          <w:bCs/>
          <w:iCs/>
          <w:snapToGrid/>
          <w:sz w:val="24"/>
          <w:szCs w:val="24"/>
        </w:rPr>
        <w:t>Мауль А.В. – Начальник управления нормативного регулирования и сопровождения договорной работы ПАО «Россети Московский регион»;</w:t>
      </w:r>
    </w:p>
    <w:p w:rsidR="00753B90" w:rsidRPr="005B32D9" w:rsidRDefault="00753B90" w:rsidP="00753B90">
      <w:pPr>
        <w:widowControl w:val="0"/>
        <w:tabs>
          <w:tab w:val="left" w:pos="708"/>
        </w:tabs>
        <w:snapToGrid w:val="0"/>
        <w:spacing w:line="240" w:lineRule="auto"/>
        <w:ind w:firstLine="0"/>
        <w:rPr>
          <w:bCs/>
          <w:iCs/>
          <w:snapToGrid/>
          <w:sz w:val="24"/>
          <w:szCs w:val="24"/>
        </w:rPr>
      </w:pPr>
      <w:r w:rsidRPr="005B32D9">
        <w:rPr>
          <w:bCs/>
          <w:iCs/>
          <w:snapToGrid/>
          <w:sz w:val="24"/>
          <w:szCs w:val="24"/>
        </w:rPr>
        <w:t>Светличный Д.А. – Начальник управления строительного надзора ПАО «Россети Московский регион»;</w:t>
      </w:r>
    </w:p>
    <w:p w:rsidR="00753B90" w:rsidRPr="005B32D9" w:rsidRDefault="00753B90" w:rsidP="00753B90">
      <w:pPr>
        <w:widowControl w:val="0"/>
        <w:tabs>
          <w:tab w:val="left" w:pos="708"/>
        </w:tabs>
        <w:snapToGrid w:val="0"/>
        <w:spacing w:line="240" w:lineRule="auto"/>
        <w:ind w:firstLine="0"/>
        <w:rPr>
          <w:bCs/>
          <w:iCs/>
          <w:snapToGrid/>
          <w:sz w:val="24"/>
          <w:szCs w:val="24"/>
        </w:rPr>
      </w:pPr>
      <w:r w:rsidRPr="005B32D9">
        <w:rPr>
          <w:bCs/>
          <w:iCs/>
          <w:snapToGrid/>
          <w:sz w:val="24"/>
          <w:szCs w:val="24"/>
        </w:rPr>
        <w:t>Муравьев Д.П. – Начальник управления комплектации оборудованием ПАО «Россети Московский регион»;</w:t>
      </w:r>
    </w:p>
    <w:p w:rsidR="00753B90" w:rsidRPr="005B32D9" w:rsidRDefault="00753B90" w:rsidP="00753B90">
      <w:pPr>
        <w:widowControl w:val="0"/>
        <w:tabs>
          <w:tab w:val="left" w:pos="708"/>
        </w:tabs>
        <w:snapToGrid w:val="0"/>
        <w:spacing w:line="240" w:lineRule="auto"/>
        <w:ind w:firstLine="0"/>
        <w:rPr>
          <w:bCs/>
          <w:iCs/>
          <w:snapToGrid/>
          <w:sz w:val="24"/>
          <w:szCs w:val="24"/>
        </w:rPr>
      </w:pPr>
      <w:r w:rsidRPr="005B32D9">
        <w:rPr>
          <w:bCs/>
          <w:iCs/>
          <w:snapToGrid/>
          <w:sz w:val="24"/>
          <w:szCs w:val="24"/>
        </w:rPr>
        <w:t>Зубков П.С. – Главный эксперт контрольно-экспертного управления ПАО «Россети Московский регион»;</w:t>
      </w:r>
    </w:p>
    <w:p w:rsidR="00753B90" w:rsidRPr="005B32D9" w:rsidRDefault="00753B90" w:rsidP="00753B90">
      <w:pPr>
        <w:widowControl w:val="0"/>
        <w:tabs>
          <w:tab w:val="left" w:pos="708"/>
        </w:tabs>
        <w:snapToGrid w:val="0"/>
        <w:spacing w:line="240" w:lineRule="auto"/>
        <w:ind w:firstLine="0"/>
        <w:rPr>
          <w:bCs/>
          <w:iCs/>
          <w:snapToGrid/>
          <w:sz w:val="24"/>
          <w:szCs w:val="24"/>
        </w:rPr>
      </w:pPr>
      <w:r w:rsidRPr="005B32D9">
        <w:rPr>
          <w:bCs/>
          <w:iCs/>
          <w:snapToGrid/>
          <w:sz w:val="24"/>
          <w:szCs w:val="24"/>
        </w:rPr>
        <w:t xml:space="preserve">Кремнев А.С. – </w:t>
      </w:r>
      <w:r w:rsidRPr="005B32D9">
        <w:rPr>
          <w:bCs/>
          <w:iCs/>
          <w:sz w:val="24"/>
          <w:szCs w:val="24"/>
        </w:rPr>
        <w:t xml:space="preserve">Главный эксперт управления общей правовой работы </w:t>
      </w:r>
      <w:r w:rsidRPr="005B32D9">
        <w:rPr>
          <w:bCs/>
          <w:iCs/>
          <w:snapToGrid/>
          <w:sz w:val="24"/>
          <w:szCs w:val="24"/>
        </w:rPr>
        <w:t>ПАО «Россети Московский регион»;</w:t>
      </w:r>
    </w:p>
    <w:p w:rsidR="00753B90" w:rsidRPr="005B32D9" w:rsidRDefault="00753B90" w:rsidP="00753B90">
      <w:pPr>
        <w:widowControl w:val="0"/>
        <w:spacing w:line="240" w:lineRule="auto"/>
        <w:ind w:firstLine="0"/>
        <w:rPr>
          <w:b/>
          <w:bCs/>
          <w:sz w:val="24"/>
          <w:szCs w:val="24"/>
        </w:rPr>
      </w:pPr>
      <w:r w:rsidRPr="005B32D9">
        <w:rPr>
          <w:b/>
          <w:bCs/>
          <w:sz w:val="24"/>
          <w:szCs w:val="24"/>
        </w:rPr>
        <w:t xml:space="preserve">Секретарь Комиссии (с правом голоса): </w:t>
      </w:r>
    </w:p>
    <w:p w:rsidR="00753B90" w:rsidRPr="005B32D9" w:rsidRDefault="00753B90" w:rsidP="00753B90">
      <w:pPr>
        <w:widowControl w:val="0"/>
        <w:spacing w:line="240" w:lineRule="auto"/>
        <w:ind w:firstLine="0"/>
        <w:rPr>
          <w:b/>
          <w:bCs/>
          <w:sz w:val="24"/>
          <w:szCs w:val="24"/>
        </w:rPr>
      </w:pPr>
      <w:r w:rsidRPr="005B32D9">
        <w:rPr>
          <w:sz w:val="24"/>
          <w:szCs w:val="24"/>
        </w:rPr>
        <w:t>Гусев К.В.</w:t>
      </w:r>
      <w:r w:rsidRPr="005B32D9">
        <w:rPr>
          <w:bCs/>
          <w:sz w:val="24"/>
          <w:szCs w:val="24"/>
        </w:rPr>
        <w:t xml:space="preserve"> – </w:t>
      </w:r>
      <w:r w:rsidRPr="005B32D9">
        <w:rPr>
          <w:snapToGrid/>
          <w:sz w:val="24"/>
          <w:szCs w:val="24"/>
        </w:rPr>
        <w:t>Начальник управления организации конкурсных закупок ПАО «Россети Московский регион»</w:t>
      </w:r>
      <w:r w:rsidRPr="005B32D9">
        <w:rPr>
          <w:sz w:val="24"/>
          <w:szCs w:val="24"/>
        </w:rPr>
        <w:t>.</w:t>
      </w:r>
      <w:r w:rsidRPr="005B32D9">
        <w:rPr>
          <w:b/>
          <w:bCs/>
          <w:sz w:val="24"/>
          <w:szCs w:val="24"/>
        </w:rPr>
        <w:t xml:space="preserve"> </w:t>
      </w:r>
    </w:p>
    <w:p w:rsidR="00753B90" w:rsidRPr="005B32D9" w:rsidRDefault="00753B90" w:rsidP="00753B90">
      <w:pPr>
        <w:keepNext/>
        <w:keepLines/>
        <w:widowControl w:val="0"/>
        <w:spacing w:line="240" w:lineRule="auto"/>
        <w:ind w:right="-23" w:firstLine="0"/>
        <w:outlineLvl w:val="0"/>
        <w:rPr>
          <w:rFonts w:eastAsia="Calibri"/>
          <w:b/>
          <w:snapToGrid/>
          <w:sz w:val="24"/>
          <w:szCs w:val="24"/>
          <w:lang w:eastAsia="en-US"/>
        </w:rPr>
      </w:pPr>
      <w:r w:rsidRPr="005B32D9">
        <w:rPr>
          <w:rFonts w:eastAsia="Calibri"/>
          <w:b/>
          <w:snapToGrid/>
          <w:sz w:val="24"/>
          <w:szCs w:val="24"/>
          <w:lang w:eastAsia="en-US"/>
        </w:rPr>
        <w:t>СЛУШАЛИ:</w:t>
      </w:r>
    </w:p>
    <w:p w:rsidR="00753B90" w:rsidRPr="005B32D9" w:rsidRDefault="00753B90" w:rsidP="00753B90">
      <w:pPr>
        <w:widowControl w:val="0"/>
        <w:spacing w:line="240" w:lineRule="auto"/>
        <w:ind w:firstLine="0"/>
        <w:rPr>
          <w:rFonts w:eastAsia="Calibri"/>
          <w:sz w:val="24"/>
          <w:szCs w:val="24"/>
          <w:lang w:eastAsia="en-US"/>
        </w:rPr>
      </w:pPr>
      <w:r w:rsidRPr="005B32D9">
        <w:rPr>
          <w:rFonts w:eastAsia="Calibri"/>
          <w:sz w:val="24"/>
          <w:szCs w:val="24"/>
          <w:lang w:eastAsia="en-US"/>
        </w:rPr>
        <w:t>Гусева К.В. – Начальника управления организации конкурсных закупок ПАО «Россети Московский регион».</w:t>
      </w:r>
    </w:p>
    <w:p w:rsidR="00753B90" w:rsidRPr="00052FD3" w:rsidRDefault="00753B90" w:rsidP="00753B90">
      <w:pPr>
        <w:keepNext/>
        <w:keepLines/>
        <w:widowControl w:val="0"/>
        <w:spacing w:before="120" w:line="240" w:lineRule="auto"/>
        <w:ind w:right="-23" w:firstLine="0"/>
        <w:outlineLvl w:val="0"/>
        <w:rPr>
          <w:rFonts w:eastAsia="Calibri"/>
          <w:b/>
          <w:snapToGrid/>
          <w:sz w:val="24"/>
          <w:szCs w:val="24"/>
          <w:lang w:eastAsia="en-US"/>
        </w:rPr>
      </w:pPr>
      <w:r w:rsidRPr="00052FD3">
        <w:rPr>
          <w:rFonts w:eastAsia="Calibri"/>
          <w:b/>
          <w:snapToGrid/>
          <w:sz w:val="24"/>
          <w:szCs w:val="24"/>
          <w:lang w:eastAsia="en-US"/>
        </w:rPr>
        <w:lastRenderedPageBreak/>
        <w:t xml:space="preserve">Заочное голосование по опросным листам: </w:t>
      </w:r>
    </w:p>
    <w:p w:rsidR="00753B90" w:rsidRPr="00052FD3" w:rsidRDefault="00753B90" w:rsidP="00753B90">
      <w:pPr>
        <w:keepNext/>
        <w:keepLines/>
        <w:widowControl w:val="0"/>
        <w:spacing w:line="240" w:lineRule="auto"/>
        <w:ind w:right="-23" w:firstLine="0"/>
        <w:rPr>
          <w:rFonts w:eastAsia="Calibri"/>
          <w:b/>
          <w:snapToGrid/>
          <w:sz w:val="24"/>
          <w:szCs w:val="24"/>
          <w:lang w:eastAsia="en-US"/>
        </w:rPr>
      </w:pPr>
      <w:r w:rsidRPr="00052FD3">
        <w:rPr>
          <w:rFonts w:eastAsia="Calibri"/>
          <w:b/>
          <w:snapToGrid/>
          <w:sz w:val="24"/>
          <w:szCs w:val="24"/>
          <w:lang w:eastAsia="en-US"/>
        </w:rPr>
        <w:t>Член Комиссии:</w:t>
      </w:r>
    </w:p>
    <w:p w:rsidR="00753B90" w:rsidRPr="00052FD3" w:rsidRDefault="00753B90" w:rsidP="00753B90">
      <w:pPr>
        <w:keepNext/>
        <w:keepLines/>
        <w:widowControl w:val="0"/>
        <w:spacing w:line="240" w:lineRule="auto"/>
        <w:ind w:right="-23" w:firstLine="0"/>
        <w:rPr>
          <w:rFonts w:eastAsia="Calibri"/>
          <w:b/>
          <w:bCs/>
          <w:snapToGrid/>
          <w:sz w:val="24"/>
          <w:szCs w:val="24"/>
          <w:lang w:eastAsia="en-US"/>
        </w:rPr>
      </w:pPr>
      <w:r w:rsidRPr="005B32D9">
        <w:rPr>
          <w:bCs/>
          <w:iCs/>
          <w:snapToGrid/>
          <w:sz w:val="24"/>
          <w:szCs w:val="24"/>
        </w:rPr>
        <w:t xml:space="preserve">Омельяненко А.А. – Начальник управления материально-технического снабжения </w:t>
      </w:r>
      <w:r w:rsidRPr="005B32D9">
        <w:rPr>
          <w:bCs/>
          <w:iCs/>
          <w:snapToGrid/>
          <w:sz w:val="24"/>
          <w:szCs w:val="24"/>
        </w:rPr>
        <w:br/>
        <w:t>ПАО «Россети Московский регион»;</w:t>
      </w:r>
    </w:p>
    <w:p w:rsidR="003D5DC2" w:rsidRPr="005B32D9" w:rsidRDefault="00753B90" w:rsidP="00753B90">
      <w:pPr>
        <w:pStyle w:val="1"/>
        <w:keepNext w:val="0"/>
        <w:keepLines w:val="0"/>
        <w:widowControl w:val="0"/>
        <w:numPr>
          <w:ilvl w:val="0"/>
          <w:numId w:val="0"/>
        </w:numPr>
        <w:suppressAutoHyphens w:val="0"/>
        <w:spacing w:before="120" w:after="0"/>
        <w:ind w:right="54"/>
        <w:rPr>
          <w:rFonts w:ascii="Times New Roman" w:hAnsi="Times New Roman"/>
          <w:bCs w:val="0"/>
          <w:snapToGrid w:val="0"/>
          <w:kern w:val="0"/>
          <w:sz w:val="24"/>
          <w:szCs w:val="24"/>
        </w:rPr>
      </w:pPr>
      <w:r w:rsidRPr="005B32D9">
        <w:rPr>
          <w:rFonts w:ascii="Times New Roman" w:hAnsi="Times New Roman"/>
          <w:bCs w:val="0"/>
          <w:snapToGrid w:val="0"/>
          <w:kern w:val="0"/>
          <w:sz w:val="24"/>
          <w:szCs w:val="24"/>
        </w:rPr>
        <w:t>В заседании приняли участие 11 из 19 членов Комиссии</w:t>
      </w:r>
      <w:r w:rsidR="003D5DC2" w:rsidRPr="005B32D9">
        <w:rPr>
          <w:rFonts w:ascii="Times New Roman" w:hAnsi="Times New Roman"/>
          <w:bCs w:val="0"/>
          <w:snapToGrid w:val="0"/>
          <w:kern w:val="0"/>
          <w:sz w:val="24"/>
          <w:szCs w:val="24"/>
        </w:rPr>
        <w:t>.</w:t>
      </w:r>
    </w:p>
    <w:p w:rsidR="003D5DC2" w:rsidRPr="005B32D9" w:rsidRDefault="003D5DC2" w:rsidP="00F233F8">
      <w:pPr>
        <w:pStyle w:val="1"/>
        <w:keepNext w:val="0"/>
        <w:keepLines w:val="0"/>
        <w:widowControl w:val="0"/>
        <w:numPr>
          <w:ilvl w:val="0"/>
          <w:numId w:val="0"/>
        </w:numPr>
        <w:suppressAutoHyphens w:val="0"/>
        <w:spacing w:before="0" w:after="0"/>
        <w:ind w:right="54"/>
        <w:rPr>
          <w:rFonts w:ascii="Times New Roman" w:hAnsi="Times New Roman"/>
          <w:bCs w:val="0"/>
          <w:snapToGrid w:val="0"/>
          <w:kern w:val="0"/>
          <w:sz w:val="24"/>
          <w:szCs w:val="24"/>
          <w:lang w:val="en-US"/>
        </w:rPr>
      </w:pPr>
      <w:r w:rsidRPr="005B32D9">
        <w:rPr>
          <w:rFonts w:ascii="Times New Roman" w:hAnsi="Times New Roman"/>
          <w:bCs w:val="0"/>
          <w:snapToGrid w:val="0"/>
          <w:kern w:val="0"/>
          <w:sz w:val="24"/>
          <w:szCs w:val="24"/>
        </w:rPr>
        <w:t>Кворум имеется.</w:t>
      </w:r>
    </w:p>
    <w:p w:rsidR="003D5DC2" w:rsidRPr="005B32D9" w:rsidRDefault="003D5DC2" w:rsidP="00206C41">
      <w:pPr>
        <w:pStyle w:val="1"/>
        <w:keepNext w:val="0"/>
        <w:keepLines w:val="0"/>
        <w:widowControl w:val="0"/>
        <w:numPr>
          <w:ilvl w:val="0"/>
          <w:numId w:val="20"/>
        </w:numPr>
        <w:spacing w:before="360" w:after="60"/>
        <w:ind w:left="567" w:right="-87" w:hanging="567"/>
        <w:rPr>
          <w:rFonts w:ascii="Times New Roman" w:hAnsi="Times New Roman"/>
          <w:sz w:val="24"/>
          <w:szCs w:val="24"/>
        </w:rPr>
      </w:pPr>
      <w:bookmarkStart w:id="1" w:name="Комиссия"/>
      <w:bookmarkEnd w:id="1"/>
      <w:r w:rsidRPr="005B32D9">
        <w:rPr>
          <w:rFonts w:ascii="Times New Roman" w:hAnsi="Times New Roman"/>
          <w:sz w:val="24"/>
          <w:szCs w:val="24"/>
        </w:rPr>
        <w:t>ПОСТУПИВШИЕ ЗАЯВКИ:</w:t>
      </w:r>
    </w:p>
    <w:p w:rsidR="003D5DC2" w:rsidRPr="005B32D9" w:rsidRDefault="003D5DC2" w:rsidP="00905DA3">
      <w:pPr>
        <w:pStyle w:val="1"/>
        <w:keepNext w:val="0"/>
        <w:keepLines w:val="0"/>
        <w:widowControl w:val="0"/>
        <w:numPr>
          <w:ilvl w:val="0"/>
          <w:numId w:val="0"/>
        </w:numPr>
        <w:spacing w:before="20" w:after="60"/>
        <w:ind w:right="54"/>
        <w:rPr>
          <w:rFonts w:ascii="Times New Roman" w:hAnsi="Times New Roman"/>
          <w:b w:val="0"/>
          <w:sz w:val="24"/>
          <w:szCs w:val="24"/>
        </w:rPr>
      </w:pPr>
      <w:r w:rsidRPr="005B32D9">
        <w:rPr>
          <w:rFonts w:ascii="Times New Roman" w:hAnsi="Times New Roman"/>
          <w:b w:val="0"/>
          <w:sz w:val="24"/>
          <w:szCs w:val="24"/>
        </w:rPr>
        <w:t xml:space="preserve">К установленному сроку подачи заявок </w:t>
      </w:r>
      <w:r w:rsidR="00384926" w:rsidRPr="005B32D9">
        <w:rPr>
          <w:rFonts w:ascii="Times New Roman" w:hAnsi="Times New Roman"/>
          <w:b w:val="0"/>
          <w:sz w:val="24"/>
          <w:szCs w:val="24"/>
        </w:rPr>
        <w:t xml:space="preserve">поступили следующие </w:t>
      </w:r>
      <w:r w:rsidR="00A30F58" w:rsidRPr="005B32D9">
        <w:rPr>
          <w:rFonts w:ascii="Times New Roman" w:hAnsi="Times New Roman"/>
          <w:b w:val="0"/>
          <w:sz w:val="24"/>
          <w:szCs w:val="24"/>
        </w:rPr>
        <w:t>заявки: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6946"/>
        <w:gridCol w:w="2572"/>
      </w:tblGrid>
      <w:tr w:rsidR="005B32D9" w:rsidRPr="005B32D9" w:rsidTr="00C77860">
        <w:trPr>
          <w:trHeight w:val="552"/>
        </w:trPr>
        <w:tc>
          <w:tcPr>
            <w:tcW w:w="567" w:type="dxa"/>
            <w:shd w:val="clear" w:color="auto" w:fill="auto"/>
            <w:vAlign w:val="center"/>
          </w:tcPr>
          <w:p w:rsidR="00E27E2B" w:rsidRPr="005B32D9" w:rsidRDefault="00E27E2B" w:rsidP="00997F2E">
            <w:pPr>
              <w:pStyle w:val="af9"/>
              <w:widowControl w:val="0"/>
              <w:spacing w:after="20" w:line="240" w:lineRule="auto"/>
              <w:ind w:left="0" w:firstLine="0"/>
              <w:contextualSpacing w:val="0"/>
              <w:jc w:val="center"/>
              <w:rPr>
                <w:b/>
                <w:sz w:val="24"/>
                <w:szCs w:val="24"/>
              </w:rPr>
            </w:pPr>
            <w:r w:rsidRPr="005B32D9">
              <w:rPr>
                <w:b/>
                <w:sz w:val="24"/>
                <w:szCs w:val="24"/>
              </w:rPr>
              <w:t>№</w:t>
            </w:r>
          </w:p>
        </w:tc>
        <w:tc>
          <w:tcPr>
            <w:tcW w:w="6946" w:type="dxa"/>
            <w:shd w:val="clear" w:color="auto" w:fill="auto"/>
            <w:vAlign w:val="center"/>
          </w:tcPr>
          <w:p w:rsidR="00E27E2B" w:rsidRPr="005B32D9" w:rsidRDefault="00E27E2B" w:rsidP="00997F2E">
            <w:pPr>
              <w:widowControl w:val="0"/>
              <w:spacing w:after="20" w:line="240" w:lineRule="auto"/>
              <w:ind w:firstLine="0"/>
              <w:jc w:val="center"/>
              <w:rPr>
                <w:b/>
                <w:sz w:val="24"/>
                <w:szCs w:val="24"/>
              </w:rPr>
            </w:pPr>
            <w:r w:rsidRPr="005B32D9">
              <w:rPr>
                <w:b/>
                <w:sz w:val="24"/>
                <w:szCs w:val="24"/>
              </w:rPr>
              <w:t>Наименование Участника</w:t>
            </w:r>
            <w:r w:rsidR="005C79E9" w:rsidRPr="005B32D9">
              <w:rPr>
                <w:b/>
                <w:sz w:val="24"/>
                <w:szCs w:val="24"/>
              </w:rPr>
              <w:t xml:space="preserve"> </w:t>
            </w:r>
            <w:r w:rsidRPr="005B32D9">
              <w:rPr>
                <w:b/>
                <w:sz w:val="24"/>
                <w:szCs w:val="24"/>
              </w:rPr>
              <w:t>и его адрес</w:t>
            </w:r>
          </w:p>
        </w:tc>
        <w:tc>
          <w:tcPr>
            <w:tcW w:w="2572" w:type="dxa"/>
            <w:shd w:val="clear" w:color="auto" w:fill="auto"/>
            <w:vAlign w:val="center"/>
          </w:tcPr>
          <w:p w:rsidR="00E27E2B" w:rsidRPr="005B32D9" w:rsidRDefault="00E27E2B" w:rsidP="00997F2E">
            <w:pPr>
              <w:pStyle w:val="af9"/>
              <w:widowControl w:val="0"/>
              <w:spacing w:after="20" w:line="240" w:lineRule="auto"/>
              <w:ind w:left="0" w:firstLine="0"/>
              <w:contextualSpacing w:val="0"/>
              <w:jc w:val="center"/>
              <w:rPr>
                <w:b/>
                <w:sz w:val="24"/>
                <w:szCs w:val="24"/>
              </w:rPr>
            </w:pPr>
            <w:r w:rsidRPr="005B32D9">
              <w:rPr>
                <w:b/>
                <w:sz w:val="24"/>
                <w:szCs w:val="24"/>
              </w:rPr>
              <w:t>Дата и время подачи (мск. время)</w:t>
            </w:r>
          </w:p>
        </w:tc>
      </w:tr>
      <w:tr w:rsidR="005B32D9" w:rsidRPr="005B32D9" w:rsidTr="00C77860">
        <w:trPr>
          <w:trHeight w:val="552"/>
        </w:trPr>
        <w:tc>
          <w:tcPr>
            <w:tcW w:w="567" w:type="dxa"/>
            <w:shd w:val="clear" w:color="auto" w:fill="auto"/>
            <w:vAlign w:val="center"/>
          </w:tcPr>
          <w:p w:rsidR="00C77860" w:rsidRPr="005B32D9" w:rsidRDefault="00C77860" w:rsidP="00997F2E">
            <w:pPr>
              <w:pStyle w:val="1"/>
              <w:keepNext w:val="0"/>
              <w:keepLines w:val="0"/>
              <w:widowControl w:val="0"/>
              <w:numPr>
                <w:ilvl w:val="0"/>
                <w:numId w:val="0"/>
              </w:numPr>
              <w:spacing w:before="0" w:after="20"/>
              <w:jc w:val="center"/>
              <w:rPr>
                <w:rFonts w:ascii="Times New Roman" w:hAnsi="Times New Roman"/>
                <w:b w:val="0"/>
                <w:sz w:val="24"/>
                <w:szCs w:val="24"/>
              </w:rPr>
            </w:pPr>
            <w:r w:rsidRPr="005B32D9">
              <w:rPr>
                <w:rFonts w:ascii="Times New Roman" w:hAnsi="Times New Roman"/>
                <w:b w:val="0"/>
                <w:sz w:val="24"/>
                <w:szCs w:val="24"/>
              </w:rPr>
              <w:t>1</w:t>
            </w:r>
          </w:p>
        </w:tc>
        <w:tc>
          <w:tcPr>
            <w:tcW w:w="6946" w:type="dxa"/>
            <w:vAlign w:val="center"/>
          </w:tcPr>
          <w:p w:rsidR="00C77860" w:rsidRPr="005B32D9" w:rsidRDefault="00C77860" w:rsidP="00997F2E">
            <w:pPr>
              <w:widowControl w:val="0"/>
              <w:spacing w:after="20" w:line="240" w:lineRule="auto"/>
              <w:ind w:firstLine="0"/>
              <w:jc w:val="center"/>
              <w:rPr>
                <w:sz w:val="24"/>
                <w:szCs w:val="24"/>
              </w:rPr>
            </w:pPr>
            <w:r w:rsidRPr="005B32D9">
              <w:rPr>
                <w:sz w:val="24"/>
                <w:szCs w:val="24"/>
              </w:rPr>
              <w:t>Коллективный участник:</w:t>
            </w:r>
          </w:p>
          <w:p w:rsidR="00C77860" w:rsidRPr="005B32D9" w:rsidRDefault="00C77860" w:rsidP="00997F2E">
            <w:pPr>
              <w:widowControl w:val="0"/>
              <w:spacing w:after="20" w:line="240" w:lineRule="auto"/>
              <w:ind w:firstLine="0"/>
              <w:jc w:val="center"/>
              <w:rPr>
                <w:sz w:val="24"/>
                <w:szCs w:val="24"/>
              </w:rPr>
            </w:pPr>
            <w:r w:rsidRPr="005B32D9">
              <w:rPr>
                <w:sz w:val="24"/>
                <w:szCs w:val="24"/>
              </w:rPr>
              <w:t xml:space="preserve">ООО "ЭнергоСеть" (119435, г. Москва, ул.Малая Пироговская, д.18, стр.1, помещ.XI, комн.19) (Лидер КУ)  </w:t>
            </w:r>
          </w:p>
          <w:p w:rsidR="00C77860" w:rsidRPr="005B32D9" w:rsidRDefault="00C77860" w:rsidP="00997F2E">
            <w:pPr>
              <w:widowControl w:val="0"/>
              <w:spacing w:after="20" w:line="240" w:lineRule="auto"/>
              <w:ind w:firstLine="0"/>
              <w:jc w:val="center"/>
              <w:rPr>
                <w:sz w:val="24"/>
                <w:szCs w:val="24"/>
              </w:rPr>
            </w:pPr>
            <w:r w:rsidRPr="005B32D9">
              <w:rPr>
                <w:sz w:val="24"/>
                <w:szCs w:val="24"/>
              </w:rPr>
              <w:t xml:space="preserve">ООО "СИБ МИР" (119435, г. Москва, ул. Малая Пироговская, </w:t>
            </w:r>
          </w:p>
          <w:p w:rsidR="00C77860" w:rsidRPr="005B32D9" w:rsidRDefault="00C77860" w:rsidP="00997F2E">
            <w:pPr>
              <w:widowControl w:val="0"/>
              <w:spacing w:after="20" w:line="240" w:lineRule="auto"/>
              <w:ind w:firstLine="0"/>
              <w:jc w:val="center"/>
              <w:rPr>
                <w:sz w:val="24"/>
                <w:szCs w:val="24"/>
              </w:rPr>
            </w:pPr>
            <w:r w:rsidRPr="005B32D9">
              <w:rPr>
                <w:sz w:val="24"/>
                <w:szCs w:val="24"/>
              </w:rPr>
              <w:t xml:space="preserve">д. 18, стр. 1, пом. XI, ком. 22) (Член КУ) </w:t>
            </w:r>
          </w:p>
        </w:tc>
        <w:tc>
          <w:tcPr>
            <w:tcW w:w="2572" w:type="dxa"/>
            <w:vAlign w:val="center"/>
          </w:tcPr>
          <w:p w:rsidR="00C77860" w:rsidRPr="005B32D9" w:rsidRDefault="00D76CFD" w:rsidP="00997F2E">
            <w:pPr>
              <w:widowControl w:val="0"/>
              <w:spacing w:after="20" w:line="240" w:lineRule="auto"/>
              <w:ind w:firstLine="0"/>
              <w:jc w:val="center"/>
              <w:rPr>
                <w:sz w:val="24"/>
                <w:szCs w:val="24"/>
              </w:rPr>
            </w:pPr>
            <w:r w:rsidRPr="005B32D9">
              <w:rPr>
                <w:sz w:val="24"/>
                <w:szCs w:val="24"/>
              </w:rPr>
              <w:t>04.12.2025 12:50:25</w:t>
            </w:r>
          </w:p>
        </w:tc>
      </w:tr>
      <w:tr w:rsidR="005B32D9" w:rsidRPr="005B32D9" w:rsidTr="005B32D9">
        <w:trPr>
          <w:trHeight w:val="503"/>
        </w:trPr>
        <w:tc>
          <w:tcPr>
            <w:tcW w:w="10085" w:type="dxa"/>
            <w:gridSpan w:val="3"/>
            <w:shd w:val="clear" w:color="auto" w:fill="auto"/>
            <w:vAlign w:val="center"/>
          </w:tcPr>
          <w:p w:rsidR="00A30F58" w:rsidRPr="005B32D9" w:rsidRDefault="00A30F58" w:rsidP="00997F2E">
            <w:pPr>
              <w:pStyle w:val="1"/>
              <w:keepNext w:val="0"/>
              <w:keepLines w:val="0"/>
              <w:widowControl w:val="0"/>
              <w:numPr>
                <w:ilvl w:val="0"/>
                <w:numId w:val="0"/>
              </w:numPr>
              <w:spacing w:before="0" w:after="20"/>
              <w:jc w:val="left"/>
              <w:rPr>
                <w:rFonts w:ascii="Times New Roman" w:hAnsi="Times New Roman"/>
                <w:sz w:val="24"/>
                <w:szCs w:val="24"/>
              </w:rPr>
            </w:pPr>
            <w:r w:rsidRPr="005B32D9">
              <w:rPr>
                <w:rFonts w:ascii="Times New Roman" w:hAnsi="Times New Roman"/>
                <w:sz w:val="24"/>
                <w:szCs w:val="24"/>
              </w:rPr>
              <w:t>Всего поступил</w:t>
            </w:r>
            <w:r w:rsidR="00777A22" w:rsidRPr="005B32D9">
              <w:rPr>
                <w:rFonts w:ascii="Times New Roman" w:hAnsi="Times New Roman"/>
                <w:sz w:val="24"/>
                <w:szCs w:val="24"/>
              </w:rPr>
              <w:t>а</w:t>
            </w:r>
            <w:r w:rsidRPr="005B32D9">
              <w:rPr>
                <w:rFonts w:ascii="Times New Roman" w:hAnsi="Times New Roman"/>
                <w:sz w:val="24"/>
                <w:szCs w:val="24"/>
              </w:rPr>
              <w:t xml:space="preserve"> </w:t>
            </w:r>
            <w:r w:rsidR="00777A22" w:rsidRPr="005B32D9">
              <w:rPr>
                <w:rFonts w:ascii="Times New Roman" w:hAnsi="Times New Roman"/>
                <w:sz w:val="24"/>
                <w:szCs w:val="24"/>
              </w:rPr>
              <w:t>1</w:t>
            </w:r>
            <w:r w:rsidR="00DC67FD" w:rsidRPr="005B32D9">
              <w:rPr>
                <w:rFonts w:ascii="Times New Roman" w:hAnsi="Times New Roman"/>
                <w:sz w:val="24"/>
                <w:szCs w:val="24"/>
              </w:rPr>
              <w:t xml:space="preserve"> </w:t>
            </w:r>
            <w:r w:rsidRPr="005B32D9">
              <w:rPr>
                <w:rFonts w:ascii="Times New Roman" w:hAnsi="Times New Roman"/>
                <w:sz w:val="24"/>
                <w:szCs w:val="24"/>
              </w:rPr>
              <w:t>заяв</w:t>
            </w:r>
            <w:r w:rsidR="00292AA9" w:rsidRPr="005B32D9">
              <w:rPr>
                <w:rFonts w:ascii="Times New Roman" w:hAnsi="Times New Roman"/>
                <w:sz w:val="24"/>
                <w:szCs w:val="24"/>
              </w:rPr>
              <w:t>к</w:t>
            </w:r>
            <w:r w:rsidR="00777A22" w:rsidRPr="005B32D9">
              <w:rPr>
                <w:rFonts w:ascii="Times New Roman" w:hAnsi="Times New Roman"/>
                <w:sz w:val="24"/>
                <w:szCs w:val="24"/>
              </w:rPr>
              <w:t>а</w:t>
            </w:r>
          </w:p>
        </w:tc>
      </w:tr>
    </w:tbl>
    <w:p w:rsidR="00217E27" w:rsidRPr="005B32D9" w:rsidRDefault="006811F2" w:rsidP="00905DA3">
      <w:pPr>
        <w:pStyle w:val="1"/>
        <w:keepNext w:val="0"/>
        <w:keepLines w:val="0"/>
        <w:widowControl w:val="0"/>
        <w:numPr>
          <w:ilvl w:val="0"/>
          <w:numId w:val="20"/>
        </w:numPr>
        <w:spacing w:before="360" w:after="60"/>
        <w:ind w:left="567" w:right="54" w:hanging="567"/>
        <w:rPr>
          <w:rFonts w:ascii="Times New Roman" w:hAnsi="Times New Roman"/>
          <w:sz w:val="24"/>
          <w:szCs w:val="24"/>
        </w:rPr>
      </w:pPr>
      <w:r w:rsidRPr="005B32D9">
        <w:rPr>
          <w:rFonts w:ascii="Times New Roman" w:hAnsi="Times New Roman"/>
          <w:sz w:val="24"/>
          <w:szCs w:val="24"/>
        </w:rPr>
        <w:t>ВОПРОСЫ</w:t>
      </w:r>
      <w:r w:rsidR="00512038" w:rsidRPr="005B32D9">
        <w:rPr>
          <w:rFonts w:ascii="Times New Roman" w:hAnsi="Times New Roman"/>
          <w:sz w:val="24"/>
          <w:szCs w:val="24"/>
        </w:rPr>
        <w:t xml:space="preserve"> </w:t>
      </w:r>
      <w:r w:rsidRPr="005B32D9">
        <w:rPr>
          <w:rFonts w:ascii="Times New Roman" w:hAnsi="Times New Roman"/>
          <w:sz w:val="24"/>
          <w:szCs w:val="24"/>
        </w:rPr>
        <w:t>КОМИССИИ:</w:t>
      </w:r>
    </w:p>
    <w:p w:rsidR="004D6670" w:rsidRPr="005B32D9" w:rsidRDefault="004D6670" w:rsidP="004D6670">
      <w:pPr>
        <w:pStyle w:val="1"/>
        <w:keepNext w:val="0"/>
        <w:keepLines w:val="0"/>
        <w:widowControl w:val="0"/>
        <w:numPr>
          <w:ilvl w:val="0"/>
          <w:numId w:val="33"/>
        </w:numPr>
        <w:tabs>
          <w:tab w:val="left" w:pos="0"/>
        </w:tabs>
        <w:spacing w:before="0" w:after="0"/>
        <w:ind w:left="567" w:right="54" w:hanging="567"/>
        <w:outlineLvl w:val="2"/>
        <w:rPr>
          <w:rFonts w:ascii="Times New Roman" w:hAnsi="Times New Roman"/>
          <w:sz w:val="24"/>
          <w:szCs w:val="24"/>
        </w:rPr>
      </w:pPr>
      <w:r w:rsidRPr="005B32D9">
        <w:rPr>
          <w:rFonts w:ascii="Times New Roman" w:hAnsi="Times New Roman"/>
          <w:sz w:val="24"/>
          <w:szCs w:val="24"/>
        </w:rPr>
        <w:t>О результатах переторжки</w:t>
      </w:r>
    </w:p>
    <w:p w:rsidR="00C532A5" w:rsidRPr="005B32D9" w:rsidRDefault="00DD1136" w:rsidP="00513F2B">
      <w:pPr>
        <w:pStyle w:val="1"/>
        <w:keepNext w:val="0"/>
        <w:keepLines w:val="0"/>
        <w:widowControl w:val="0"/>
        <w:numPr>
          <w:ilvl w:val="0"/>
          <w:numId w:val="33"/>
        </w:numPr>
        <w:tabs>
          <w:tab w:val="left" w:pos="0"/>
        </w:tabs>
        <w:spacing w:before="0" w:after="0"/>
        <w:ind w:left="567" w:right="54" w:hanging="567"/>
        <w:outlineLvl w:val="2"/>
        <w:rPr>
          <w:rFonts w:ascii="Times New Roman" w:hAnsi="Times New Roman"/>
          <w:sz w:val="24"/>
          <w:szCs w:val="24"/>
        </w:rPr>
      </w:pPr>
      <w:r w:rsidRPr="005B32D9">
        <w:rPr>
          <w:rFonts w:ascii="Times New Roman" w:hAnsi="Times New Roman"/>
          <w:sz w:val="24"/>
          <w:szCs w:val="24"/>
        </w:rPr>
        <w:t xml:space="preserve">О </w:t>
      </w:r>
      <w:r w:rsidR="001E0097" w:rsidRPr="005B32D9">
        <w:rPr>
          <w:rFonts w:ascii="Times New Roman" w:hAnsi="Times New Roman"/>
          <w:sz w:val="24"/>
          <w:szCs w:val="24"/>
        </w:rPr>
        <w:t xml:space="preserve">подведении итогов по </w:t>
      </w:r>
      <w:r w:rsidR="00513F2B" w:rsidRPr="005B32D9">
        <w:rPr>
          <w:rFonts w:ascii="Times New Roman" w:hAnsi="Times New Roman"/>
          <w:sz w:val="24"/>
          <w:szCs w:val="24"/>
        </w:rPr>
        <w:t>закупке</w:t>
      </w:r>
    </w:p>
    <w:p w:rsidR="00B16EAE" w:rsidRPr="005B32D9" w:rsidRDefault="00B16EAE" w:rsidP="00905DA3">
      <w:pPr>
        <w:pStyle w:val="1"/>
        <w:keepNext w:val="0"/>
        <w:keepLines w:val="0"/>
        <w:widowControl w:val="0"/>
        <w:numPr>
          <w:ilvl w:val="0"/>
          <w:numId w:val="20"/>
        </w:numPr>
        <w:spacing w:before="360" w:after="60"/>
        <w:ind w:left="567" w:right="54" w:hanging="567"/>
        <w:rPr>
          <w:rFonts w:ascii="Times New Roman" w:hAnsi="Times New Roman"/>
          <w:sz w:val="24"/>
          <w:szCs w:val="24"/>
        </w:rPr>
      </w:pPr>
      <w:r w:rsidRPr="005B32D9">
        <w:rPr>
          <w:rFonts w:ascii="Times New Roman" w:hAnsi="Times New Roman"/>
          <w:sz w:val="24"/>
          <w:szCs w:val="24"/>
        </w:rPr>
        <w:t>РЕШИЛИ:</w:t>
      </w:r>
    </w:p>
    <w:p w:rsidR="004D6670" w:rsidRPr="005B32D9" w:rsidRDefault="004D6670" w:rsidP="004D6670">
      <w:pPr>
        <w:pStyle w:val="1"/>
        <w:keepNext w:val="0"/>
        <w:keepLines w:val="0"/>
        <w:widowControl w:val="0"/>
        <w:numPr>
          <w:ilvl w:val="0"/>
          <w:numId w:val="0"/>
        </w:numPr>
        <w:spacing w:before="0" w:after="0"/>
        <w:ind w:right="57"/>
        <w:rPr>
          <w:rFonts w:ascii="Times New Roman" w:hAnsi="Times New Roman"/>
          <w:sz w:val="24"/>
          <w:szCs w:val="24"/>
        </w:rPr>
      </w:pPr>
      <w:r w:rsidRPr="005B32D9">
        <w:rPr>
          <w:rFonts w:ascii="Times New Roman" w:hAnsi="Times New Roman"/>
          <w:sz w:val="24"/>
          <w:szCs w:val="24"/>
        </w:rPr>
        <w:t xml:space="preserve">1.         </w:t>
      </w:r>
      <w:r w:rsidRPr="005B32D9">
        <w:rPr>
          <w:rFonts w:ascii="Times New Roman" w:hAnsi="Times New Roman"/>
          <w:b w:val="0"/>
          <w:sz w:val="24"/>
          <w:szCs w:val="24"/>
        </w:rPr>
        <w:t>Рассмотреть результаты переторжки: участник не принял участие в переторжке.</w:t>
      </w:r>
    </w:p>
    <w:p w:rsidR="0041450B" w:rsidRPr="005B32D9" w:rsidRDefault="0041450B" w:rsidP="00905DA3">
      <w:pPr>
        <w:pStyle w:val="af9"/>
        <w:widowControl w:val="0"/>
        <w:numPr>
          <w:ilvl w:val="1"/>
          <w:numId w:val="33"/>
        </w:numPr>
        <w:tabs>
          <w:tab w:val="left" w:pos="0"/>
        </w:tabs>
        <w:spacing w:line="240" w:lineRule="auto"/>
        <w:ind w:left="0" w:right="54" w:firstLine="0"/>
        <w:contextualSpacing w:val="0"/>
        <w:rPr>
          <w:sz w:val="24"/>
          <w:szCs w:val="24"/>
        </w:rPr>
      </w:pPr>
      <w:r w:rsidRPr="005B32D9">
        <w:rPr>
          <w:sz w:val="24"/>
          <w:szCs w:val="24"/>
        </w:rPr>
        <w:t xml:space="preserve">В </w:t>
      </w:r>
      <w:r w:rsidRPr="005B32D9">
        <w:rPr>
          <w:bCs/>
          <w:sz w:val="24"/>
          <w:szCs w:val="24"/>
        </w:rPr>
        <w:t xml:space="preserve">связи с тем, что подана только одна заявка, в </w:t>
      </w:r>
      <w:r w:rsidRPr="005B32D9">
        <w:rPr>
          <w:sz w:val="24"/>
          <w:szCs w:val="24"/>
        </w:rPr>
        <w:t xml:space="preserve">соответствии с п.5.3.а) Приложения №2 к Извещению о проведении </w:t>
      </w:r>
      <w:r w:rsidR="00513F2B" w:rsidRPr="005B32D9">
        <w:rPr>
          <w:sz w:val="24"/>
          <w:szCs w:val="24"/>
        </w:rPr>
        <w:t xml:space="preserve">закупки </w:t>
      </w:r>
      <w:r w:rsidRPr="005B32D9">
        <w:rPr>
          <w:sz w:val="24"/>
          <w:szCs w:val="24"/>
        </w:rPr>
        <w:t xml:space="preserve">признать </w:t>
      </w:r>
      <w:r w:rsidR="00513F2B" w:rsidRPr="005B32D9">
        <w:rPr>
          <w:snapToGrid w:val="0"/>
          <w:kern w:val="0"/>
          <w:sz w:val="24"/>
          <w:szCs w:val="24"/>
          <w:lang w:eastAsia="ru-RU"/>
        </w:rPr>
        <w:t xml:space="preserve">закупку </w:t>
      </w:r>
      <w:r w:rsidRPr="005B32D9">
        <w:rPr>
          <w:sz w:val="24"/>
          <w:szCs w:val="24"/>
        </w:rPr>
        <w:t xml:space="preserve">по определению подрядчика на выполнение </w:t>
      </w:r>
      <w:sdt>
        <w:sdtPr>
          <w:rPr>
            <w:sz w:val="24"/>
            <w:szCs w:val="24"/>
          </w:rPr>
          <w:alias w:val="Название"/>
          <w:tag w:val=""/>
          <w:id w:val="-667401728"/>
          <w:placeholder>
            <w:docPart w:val="904876616F884818B53D874C6D10AAE2"/>
          </w:placeholder>
          <w:dataBinding w:prefixMappings="xmlns:ns0='http://purl.org/dc/elements/1.1/' xmlns:ns1='http://schemas.openxmlformats.org/package/2006/metadata/core-properties' " w:xpath="/ns1:coreProperties[1]/ns0:title[1]" w:storeItemID="{6C3C8BC8-F283-45AE-878A-BAB7291924A1}"/>
          <w:text/>
        </w:sdtPr>
        <w:sdtEndPr/>
        <w:sdtContent>
          <w:r w:rsidR="00D76CFD" w:rsidRPr="005B32D9">
            <w:rPr>
              <w:sz w:val="24"/>
              <w:szCs w:val="24"/>
            </w:rPr>
            <w:t>ПИР по титулу: Проектные работы по строительству ПС 220 кВ Заболотье с установкой трансформаторов 2х100 МВА для нужд ПАО «Россети Московский регион»</w:t>
          </w:r>
        </w:sdtContent>
      </w:sdt>
      <w:r w:rsidR="00B94C79" w:rsidRPr="005B32D9">
        <w:rPr>
          <w:sz w:val="24"/>
          <w:szCs w:val="24"/>
        </w:rPr>
        <w:t xml:space="preserve"> </w:t>
      </w:r>
      <w:r w:rsidRPr="005B32D9">
        <w:rPr>
          <w:sz w:val="24"/>
          <w:szCs w:val="24"/>
        </w:rPr>
        <w:t>несостоявш</w:t>
      </w:r>
      <w:r w:rsidR="00513F2B" w:rsidRPr="005B32D9">
        <w:rPr>
          <w:sz w:val="24"/>
          <w:szCs w:val="24"/>
        </w:rPr>
        <w:t>ей</w:t>
      </w:r>
      <w:r w:rsidRPr="005B32D9">
        <w:rPr>
          <w:sz w:val="24"/>
          <w:szCs w:val="24"/>
        </w:rPr>
        <w:t>ся.</w:t>
      </w:r>
    </w:p>
    <w:p w:rsidR="00613F5C" w:rsidRPr="005B32D9" w:rsidRDefault="00613F5C" w:rsidP="00905DA3">
      <w:pPr>
        <w:pStyle w:val="af9"/>
        <w:widowControl w:val="0"/>
        <w:numPr>
          <w:ilvl w:val="1"/>
          <w:numId w:val="33"/>
        </w:numPr>
        <w:tabs>
          <w:tab w:val="left" w:pos="0"/>
        </w:tabs>
        <w:spacing w:line="240" w:lineRule="auto"/>
        <w:ind w:left="0" w:right="54" w:firstLine="0"/>
        <w:contextualSpacing w:val="0"/>
        <w:rPr>
          <w:sz w:val="24"/>
          <w:szCs w:val="24"/>
        </w:rPr>
      </w:pPr>
      <w:r w:rsidRPr="005B32D9">
        <w:rPr>
          <w:sz w:val="24"/>
          <w:szCs w:val="24"/>
        </w:rPr>
        <w:t xml:space="preserve">ПАО "Россети Московский регион" заключить договор </w:t>
      </w:r>
      <w:r w:rsidR="00C77860" w:rsidRPr="005B32D9">
        <w:rPr>
          <w:sz w:val="24"/>
          <w:szCs w:val="24"/>
        </w:rPr>
        <w:t xml:space="preserve">с коллективным участником ООО "ЭнергоСеть" (119435, г. Москва, ул.Малая Пироговская, д.18, стр.1, помещ.XI, комн.19) (Лидер КУ – </w:t>
      </w:r>
      <w:r w:rsidR="00997F2E" w:rsidRPr="005B32D9">
        <w:rPr>
          <w:sz w:val="24"/>
          <w:szCs w:val="24"/>
        </w:rPr>
        <w:t>н</w:t>
      </w:r>
      <w:r w:rsidR="00C77860" w:rsidRPr="005B32D9">
        <w:rPr>
          <w:sz w:val="24"/>
          <w:szCs w:val="24"/>
        </w:rPr>
        <w:t xml:space="preserve">е МСП), ООО "СИБ МИР" (119435, г. Москва, ул. Малая Пироговская, д. 18, стр. 1, пом. XI, ком. 22) (Член КУ – </w:t>
      </w:r>
      <w:r w:rsidR="00997F2E" w:rsidRPr="005B32D9">
        <w:rPr>
          <w:sz w:val="24"/>
          <w:szCs w:val="24"/>
        </w:rPr>
        <w:t>н</w:t>
      </w:r>
      <w:r w:rsidR="00C77860" w:rsidRPr="005B32D9">
        <w:rPr>
          <w:sz w:val="24"/>
          <w:szCs w:val="24"/>
        </w:rPr>
        <w:t xml:space="preserve">е МСП) </w:t>
      </w:r>
      <w:r w:rsidRPr="005B32D9">
        <w:rPr>
          <w:sz w:val="24"/>
          <w:szCs w:val="24"/>
        </w:rPr>
        <w:t xml:space="preserve">на выполнение </w:t>
      </w:r>
      <w:sdt>
        <w:sdtPr>
          <w:rPr>
            <w:sz w:val="24"/>
            <w:szCs w:val="24"/>
          </w:rPr>
          <w:alias w:val="Название"/>
          <w:tag w:val=""/>
          <w:id w:val="1710215405"/>
          <w:placeholder>
            <w:docPart w:val="7E2AB55E4A6D45949114216C9EADD8EE"/>
          </w:placeholder>
          <w:dataBinding w:prefixMappings="xmlns:ns0='http://purl.org/dc/elements/1.1/' xmlns:ns1='http://schemas.openxmlformats.org/package/2006/metadata/core-properties' " w:xpath="/ns1:coreProperties[1]/ns0:title[1]" w:storeItemID="{6C3C8BC8-F283-45AE-878A-BAB7291924A1}"/>
          <w:text/>
        </w:sdtPr>
        <w:sdtEndPr/>
        <w:sdtContent>
          <w:r w:rsidR="00D76CFD" w:rsidRPr="005B32D9">
            <w:rPr>
              <w:sz w:val="24"/>
              <w:szCs w:val="24"/>
            </w:rPr>
            <w:t>ПИР по титулу: Проектные работы по строительству ПС 220 кВ Заболотье с установкой трансформаторов 2х100 МВА для нужд ПАО «Россети Московский регион»</w:t>
          </w:r>
        </w:sdtContent>
      </w:sdt>
      <w:r w:rsidRPr="005B32D9">
        <w:rPr>
          <w:sz w:val="24"/>
          <w:szCs w:val="24"/>
        </w:rPr>
        <w:t xml:space="preserve"> </w:t>
      </w:r>
      <w:r w:rsidRPr="005B32D9">
        <w:rPr>
          <w:bCs/>
          <w:sz w:val="24"/>
          <w:szCs w:val="24"/>
        </w:rPr>
        <w:t xml:space="preserve">как с единственным допущенным Участником закупки, заявка которого признана соответствующей требованиям </w:t>
      </w:r>
      <w:r w:rsidRPr="005B32D9">
        <w:rPr>
          <w:sz w:val="24"/>
          <w:szCs w:val="24"/>
        </w:rPr>
        <w:t xml:space="preserve">Извещения о проведении </w:t>
      </w:r>
      <w:r w:rsidR="00513F2B" w:rsidRPr="005B32D9">
        <w:rPr>
          <w:snapToGrid w:val="0"/>
          <w:kern w:val="0"/>
          <w:sz w:val="24"/>
          <w:szCs w:val="24"/>
          <w:lang w:eastAsia="ru-RU"/>
        </w:rPr>
        <w:t>закупки</w:t>
      </w:r>
      <w:r w:rsidRPr="005B32D9">
        <w:rPr>
          <w:bCs/>
          <w:sz w:val="24"/>
          <w:szCs w:val="24"/>
        </w:rPr>
        <w:t xml:space="preserve">, на </w:t>
      </w:r>
      <w:r w:rsidRPr="005B32D9">
        <w:rPr>
          <w:sz w:val="24"/>
          <w:szCs w:val="24"/>
        </w:rPr>
        <w:t>следующих условиях:</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410"/>
        <w:gridCol w:w="2409"/>
        <w:gridCol w:w="3402"/>
      </w:tblGrid>
      <w:tr w:rsidR="005B32D9" w:rsidRPr="005B32D9" w:rsidTr="00997F2E">
        <w:trPr>
          <w:trHeight w:val="85"/>
          <w:tblHeader/>
        </w:trPr>
        <w:tc>
          <w:tcPr>
            <w:tcW w:w="1985" w:type="dxa"/>
            <w:vAlign w:val="center"/>
          </w:tcPr>
          <w:p w:rsidR="00613F5C" w:rsidRPr="005B32D9" w:rsidRDefault="00613F5C" w:rsidP="00997F2E">
            <w:pPr>
              <w:widowControl w:val="0"/>
              <w:tabs>
                <w:tab w:val="left" w:pos="922"/>
              </w:tabs>
              <w:spacing w:after="20" w:line="240" w:lineRule="auto"/>
              <w:ind w:firstLine="0"/>
              <w:jc w:val="center"/>
              <w:rPr>
                <w:sz w:val="24"/>
                <w:szCs w:val="24"/>
              </w:rPr>
            </w:pPr>
            <w:r w:rsidRPr="005B32D9">
              <w:rPr>
                <w:sz w:val="24"/>
                <w:szCs w:val="24"/>
              </w:rPr>
              <w:t>Стоимость договора</w:t>
            </w:r>
          </w:p>
          <w:p w:rsidR="00613F5C" w:rsidRPr="005B32D9" w:rsidRDefault="00613F5C" w:rsidP="00997F2E">
            <w:pPr>
              <w:widowControl w:val="0"/>
              <w:tabs>
                <w:tab w:val="left" w:pos="922"/>
              </w:tabs>
              <w:spacing w:after="20" w:line="240" w:lineRule="auto"/>
              <w:ind w:firstLine="0"/>
              <w:jc w:val="center"/>
              <w:rPr>
                <w:sz w:val="24"/>
                <w:szCs w:val="24"/>
              </w:rPr>
            </w:pPr>
            <w:r w:rsidRPr="005B32D9">
              <w:rPr>
                <w:sz w:val="24"/>
                <w:szCs w:val="24"/>
              </w:rPr>
              <w:t xml:space="preserve"> </w:t>
            </w:r>
            <w:r w:rsidRPr="005B32D9">
              <w:rPr>
                <w:snapToGrid/>
                <w:sz w:val="24"/>
                <w:szCs w:val="24"/>
              </w:rPr>
              <w:t xml:space="preserve">руб. с </w:t>
            </w:r>
            <w:r w:rsidR="00364F9F" w:rsidRPr="005B32D9">
              <w:rPr>
                <w:sz w:val="24"/>
                <w:szCs w:val="24"/>
              </w:rPr>
              <w:t>НДС 20%</w:t>
            </w:r>
          </w:p>
        </w:tc>
        <w:tc>
          <w:tcPr>
            <w:tcW w:w="2410" w:type="dxa"/>
            <w:vAlign w:val="center"/>
          </w:tcPr>
          <w:p w:rsidR="00613F5C" w:rsidRPr="005B32D9" w:rsidRDefault="00613F5C" w:rsidP="00997F2E">
            <w:pPr>
              <w:spacing w:after="20" w:line="240" w:lineRule="auto"/>
              <w:ind w:firstLine="0"/>
              <w:jc w:val="center"/>
              <w:rPr>
                <w:snapToGrid/>
                <w:sz w:val="24"/>
                <w:szCs w:val="24"/>
              </w:rPr>
            </w:pPr>
            <w:r w:rsidRPr="005B32D9">
              <w:rPr>
                <w:snapToGrid/>
                <w:sz w:val="24"/>
                <w:szCs w:val="24"/>
              </w:rPr>
              <w:t>Объем</w:t>
            </w:r>
          </w:p>
          <w:p w:rsidR="00613F5C" w:rsidRPr="005B32D9" w:rsidRDefault="00613F5C" w:rsidP="00997F2E">
            <w:pPr>
              <w:spacing w:after="20" w:line="240" w:lineRule="auto"/>
              <w:ind w:firstLine="0"/>
              <w:jc w:val="center"/>
              <w:rPr>
                <w:sz w:val="24"/>
                <w:szCs w:val="24"/>
              </w:rPr>
            </w:pPr>
            <w:r w:rsidRPr="005B32D9">
              <w:rPr>
                <w:snapToGrid/>
                <w:sz w:val="24"/>
                <w:szCs w:val="24"/>
              </w:rPr>
              <w:t>работ</w:t>
            </w:r>
          </w:p>
        </w:tc>
        <w:tc>
          <w:tcPr>
            <w:tcW w:w="2409" w:type="dxa"/>
            <w:vAlign w:val="center"/>
          </w:tcPr>
          <w:p w:rsidR="00613F5C" w:rsidRPr="005B32D9" w:rsidRDefault="00613F5C" w:rsidP="00997F2E">
            <w:pPr>
              <w:widowControl w:val="0"/>
              <w:spacing w:after="20" w:line="240" w:lineRule="auto"/>
              <w:ind w:firstLine="0"/>
              <w:jc w:val="center"/>
              <w:rPr>
                <w:sz w:val="24"/>
                <w:szCs w:val="24"/>
              </w:rPr>
            </w:pPr>
            <w:r w:rsidRPr="005B32D9">
              <w:rPr>
                <w:sz w:val="24"/>
                <w:szCs w:val="24"/>
              </w:rPr>
              <w:t>Срок выполнения работ</w:t>
            </w:r>
          </w:p>
        </w:tc>
        <w:tc>
          <w:tcPr>
            <w:tcW w:w="3402" w:type="dxa"/>
            <w:vAlign w:val="center"/>
          </w:tcPr>
          <w:p w:rsidR="00613F5C" w:rsidRPr="005B32D9" w:rsidRDefault="00613F5C" w:rsidP="00997F2E">
            <w:pPr>
              <w:widowControl w:val="0"/>
              <w:spacing w:after="20" w:line="240" w:lineRule="auto"/>
              <w:ind w:firstLine="0"/>
              <w:jc w:val="center"/>
              <w:rPr>
                <w:sz w:val="24"/>
                <w:szCs w:val="24"/>
              </w:rPr>
            </w:pPr>
            <w:r w:rsidRPr="005B32D9">
              <w:rPr>
                <w:sz w:val="24"/>
                <w:szCs w:val="24"/>
              </w:rPr>
              <w:t>Условия оплаты</w:t>
            </w:r>
          </w:p>
        </w:tc>
      </w:tr>
      <w:tr w:rsidR="005B32D9" w:rsidRPr="005B32D9" w:rsidTr="005B32D9">
        <w:trPr>
          <w:trHeight w:val="1308"/>
          <w:tblHeader/>
        </w:trPr>
        <w:tc>
          <w:tcPr>
            <w:tcW w:w="1985" w:type="dxa"/>
            <w:vAlign w:val="center"/>
          </w:tcPr>
          <w:p w:rsidR="00613F5C" w:rsidRPr="005B32D9" w:rsidRDefault="00D76CFD" w:rsidP="00997F2E">
            <w:pPr>
              <w:widowControl w:val="0"/>
              <w:spacing w:after="20" w:line="240" w:lineRule="auto"/>
              <w:ind w:firstLine="0"/>
              <w:jc w:val="center"/>
              <w:rPr>
                <w:bCs/>
                <w:sz w:val="24"/>
                <w:szCs w:val="24"/>
                <w:lang w:val="en-US"/>
              </w:rPr>
            </w:pPr>
            <w:r w:rsidRPr="005B32D9">
              <w:rPr>
                <w:snapToGrid/>
                <w:sz w:val="24"/>
                <w:szCs w:val="24"/>
              </w:rPr>
              <w:t>84 538 027,60</w:t>
            </w:r>
          </w:p>
        </w:tc>
        <w:tc>
          <w:tcPr>
            <w:tcW w:w="2410" w:type="dxa"/>
            <w:vAlign w:val="center"/>
          </w:tcPr>
          <w:p w:rsidR="00613F5C" w:rsidRPr="005B32D9" w:rsidRDefault="00613F5C" w:rsidP="00997F2E">
            <w:pPr>
              <w:tabs>
                <w:tab w:val="left" w:pos="709"/>
              </w:tabs>
              <w:snapToGrid w:val="0"/>
              <w:spacing w:after="20" w:line="240" w:lineRule="auto"/>
              <w:ind w:firstLine="0"/>
              <w:jc w:val="center"/>
              <w:rPr>
                <w:sz w:val="24"/>
                <w:szCs w:val="24"/>
              </w:rPr>
            </w:pPr>
            <w:r w:rsidRPr="005B32D9">
              <w:rPr>
                <w:sz w:val="24"/>
                <w:szCs w:val="24"/>
              </w:rPr>
              <w:t xml:space="preserve">В соответствии с ТЗ </w:t>
            </w:r>
          </w:p>
          <w:p w:rsidR="00613F5C" w:rsidRPr="005B32D9" w:rsidRDefault="00613F5C" w:rsidP="00997F2E">
            <w:pPr>
              <w:tabs>
                <w:tab w:val="left" w:pos="709"/>
              </w:tabs>
              <w:snapToGrid w:val="0"/>
              <w:spacing w:after="20" w:line="240" w:lineRule="auto"/>
              <w:ind w:firstLine="0"/>
              <w:jc w:val="center"/>
              <w:rPr>
                <w:sz w:val="24"/>
                <w:szCs w:val="24"/>
              </w:rPr>
            </w:pPr>
            <w:r w:rsidRPr="005B32D9">
              <w:rPr>
                <w:sz w:val="24"/>
                <w:szCs w:val="24"/>
              </w:rPr>
              <w:t xml:space="preserve">(приложение №4 </w:t>
            </w:r>
          </w:p>
          <w:p w:rsidR="00613F5C" w:rsidRPr="005B32D9" w:rsidRDefault="00613F5C" w:rsidP="00997F2E">
            <w:pPr>
              <w:tabs>
                <w:tab w:val="left" w:pos="709"/>
              </w:tabs>
              <w:snapToGrid w:val="0"/>
              <w:spacing w:after="20" w:line="240" w:lineRule="auto"/>
              <w:ind w:firstLine="0"/>
              <w:jc w:val="center"/>
              <w:rPr>
                <w:sz w:val="24"/>
                <w:szCs w:val="24"/>
              </w:rPr>
            </w:pPr>
            <w:r w:rsidRPr="005B32D9">
              <w:rPr>
                <w:sz w:val="24"/>
                <w:szCs w:val="24"/>
              </w:rPr>
              <w:t>к Извещению о закупке)</w:t>
            </w:r>
          </w:p>
        </w:tc>
        <w:tc>
          <w:tcPr>
            <w:tcW w:w="2409" w:type="dxa"/>
            <w:vAlign w:val="center"/>
          </w:tcPr>
          <w:p w:rsidR="00D76CFD" w:rsidRPr="005B32D9" w:rsidRDefault="00046516" w:rsidP="00997F2E">
            <w:pPr>
              <w:widowControl w:val="0"/>
              <w:spacing w:after="20" w:line="240" w:lineRule="auto"/>
              <w:ind w:firstLine="0"/>
              <w:jc w:val="center"/>
              <w:rPr>
                <w:rFonts w:eastAsiaTheme="minorEastAsia"/>
                <w:snapToGrid/>
                <w:sz w:val="24"/>
                <w:szCs w:val="24"/>
              </w:rPr>
            </w:pPr>
            <w:r w:rsidRPr="005B32D9">
              <w:rPr>
                <w:sz w:val="24"/>
                <w:szCs w:val="24"/>
              </w:rPr>
              <w:t xml:space="preserve">С даты подписания </w:t>
            </w:r>
            <w:r w:rsidR="00613F5C" w:rsidRPr="005B32D9">
              <w:rPr>
                <w:snapToGrid/>
                <w:sz w:val="24"/>
                <w:szCs w:val="24"/>
              </w:rPr>
              <w:t xml:space="preserve">договора -  </w:t>
            </w:r>
            <w:r w:rsidR="00613F5C" w:rsidRPr="005B32D9">
              <w:rPr>
                <w:rFonts w:eastAsiaTheme="minorEastAsia"/>
                <w:snapToGrid/>
                <w:sz w:val="24"/>
                <w:szCs w:val="24"/>
              </w:rPr>
              <w:t xml:space="preserve">по </w:t>
            </w:r>
          </w:p>
          <w:p w:rsidR="00613F5C" w:rsidRPr="005B32D9" w:rsidRDefault="005E1E9F" w:rsidP="00997F2E">
            <w:pPr>
              <w:widowControl w:val="0"/>
              <w:spacing w:after="20" w:line="240" w:lineRule="auto"/>
              <w:ind w:firstLine="0"/>
              <w:jc w:val="center"/>
              <w:rPr>
                <w:snapToGrid/>
                <w:sz w:val="24"/>
                <w:szCs w:val="24"/>
              </w:rPr>
            </w:pPr>
            <w:r>
              <w:rPr>
                <w:snapToGrid/>
                <w:sz w:val="24"/>
                <w:szCs w:val="24"/>
              </w:rPr>
              <w:t>31</w:t>
            </w:r>
            <w:r w:rsidRPr="005B32D9">
              <w:rPr>
                <w:snapToGrid/>
                <w:sz w:val="24"/>
                <w:szCs w:val="24"/>
              </w:rPr>
              <w:t xml:space="preserve"> декабря 202</w:t>
            </w:r>
            <w:r>
              <w:rPr>
                <w:snapToGrid/>
                <w:sz w:val="24"/>
                <w:szCs w:val="24"/>
              </w:rPr>
              <w:t>6</w:t>
            </w:r>
            <w:r w:rsidRPr="005B32D9">
              <w:rPr>
                <w:snapToGrid/>
                <w:sz w:val="24"/>
                <w:szCs w:val="24"/>
              </w:rPr>
              <w:t>г.</w:t>
            </w:r>
            <w:bookmarkStart w:id="2" w:name="_GoBack"/>
            <w:bookmarkEnd w:id="2"/>
          </w:p>
        </w:tc>
        <w:tc>
          <w:tcPr>
            <w:tcW w:w="3402" w:type="dxa"/>
            <w:vAlign w:val="center"/>
          </w:tcPr>
          <w:p w:rsidR="00613F5C" w:rsidRPr="005B32D9" w:rsidRDefault="00613F5C" w:rsidP="00997F2E">
            <w:pPr>
              <w:widowControl w:val="0"/>
              <w:spacing w:after="20" w:line="240" w:lineRule="auto"/>
              <w:ind w:firstLine="0"/>
              <w:jc w:val="center"/>
              <w:rPr>
                <w:sz w:val="24"/>
                <w:szCs w:val="24"/>
                <w:u w:val="single"/>
              </w:rPr>
            </w:pPr>
            <w:r w:rsidRPr="005B32D9">
              <w:rPr>
                <w:sz w:val="24"/>
                <w:szCs w:val="24"/>
              </w:rPr>
              <w:t xml:space="preserve">В течение </w:t>
            </w:r>
            <w:r w:rsidR="00C77860" w:rsidRPr="005B32D9">
              <w:rPr>
                <w:sz w:val="24"/>
                <w:szCs w:val="24"/>
              </w:rPr>
              <w:t>30</w:t>
            </w:r>
            <w:r w:rsidRPr="005B32D9">
              <w:rPr>
                <w:sz w:val="24"/>
                <w:szCs w:val="24"/>
              </w:rPr>
              <w:t xml:space="preserve"> рабочих дней после подписания Акта приемки выполненных  работ и (или) форм КС-2 и КС-3</w:t>
            </w:r>
          </w:p>
        </w:tc>
      </w:tr>
    </w:tbl>
    <w:p w:rsidR="00613F5C" w:rsidRPr="005B32D9" w:rsidRDefault="00613F5C" w:rsidP="00905DA3">
      <w:pPr>
        <w:pStyle w:val="af9"/>
        <w:widowControl w:val="0"/>
        <w:numPr>
          <w:ilvl w:val="1"/>
          <w:numId w:val="33"/>
        </w:numPr>
        <w:tabs>
          <w:tab w:val="left" w:pos="0"/>
        </w:tabs>
        <w:spacing w:before="40" w:line="240" w:lineRule="auto"/>
        <w:ind w:left="0" w:right="54" w:firstLine="0"/>
        <w:contextualSpacing w:val="0"/>
        <w:rPr>
          <w:sz w:val="24"/>
          <w:szCs w:val="24"/>
        </w:rPr>
      </w:pPr>
      <w:r w:rsidRPr="005B32D9">
        <w:rPr>
          <w:sz w:val="24"/>
          <w:szCs w:val="24"/>
        </w:rPr>
        <w:t>Код случая заключения договора по ПП РФ № 814 от 27.05.2021 – «210».</w:t>
      </w:r>
    </w:p>
    <w:p w:rsidR="00613F5C" w:rsidRPr="005B32D9" w:rsidRDefault="006E179E" w:rsidP="00905DA3">
      <w:pPr>
        <w:pStyle w:val="af9"/>
        <w:widowControl w:val="0"/>
        <w:numPr>
          <w:ilvl w:val="1"/>
          <w:numId w:val="33"/>
        </w:numPr>
        <w:tabs>
          <w:tab w:val="left" w:pos="0"/>
        </w:tabs>
        <w:spacing w:line="240" w:lineRule="auto"/>
        <w:ind w:left="0" w:right="54" w:firstLine="0"/>
        <w:contextualSpacing w:val="0"/>
        <w:rPr>
          <w:sz w:val="24"/>
          <w:szCs w:val="24"/>
        </w:rPr>
      </w:pPr>
      <w:r w:rsidRPr="005B32D9">
        <w:rPr>
          <w:bCs/>
          <w:snapToGrid w:val="0"/>
          <w:kern w:val="0"/>
          <w:sz w:val="24"/>
          <w:szCs w:val="24"/>
          <w:lang w:eastAsia="ru-RU"/>
        </w:rPr>
        <w:t xml:space="preserve">Победителю закупки </w:t>
      </w:r>
      <w:r w:rsidR="00C77860" w:rsidRPr="005B32D9">
        <w:rPr>
          <w:snapToGrid w:val="0"/>
          <w:kern w:val="0"/>
          <w:sz w:val="24"/>
          <w:szCs w:val="24"/>
          <w:lang w:eastAsia="ru-RU"/>
        </w:rPr>
        <w:t xml:space="preserve">коллективному участнику ООО "ЭнергоСеть" (119435, г. Москва, ул.Малая Пироговская, д.18, стр.1, помещ.XI, комн.19) (Лидер КУ), ООО "СИБ МИР" (119435, г. Москва, ул. Малая Пироговская, д. 18, стр. 1, пом. XI, ком. 22) (Член КУ) </w:t>
      </w:r>
      <w:r w:rsidRPr="005B32D9">
        <w:rPr>
          <w:snapToGrid w:val="0"/>
          <w:kern w:val="0"/>
          <w:sz w:val="24"/>
          <w:szCs w:val="24"/>
          <w:lang w:eastAsia="ru-RU"/>
        </w:rPr>
        <w:t>предоставить Заказчику финансовое обеспечение исполнения обязательств по договору в соответствии с порядком, предусмотренным проектом договора, и с учетом условий, указанных в Приложении № 1 к настоящему протоколу</w:t>
      </w:r>
      <w:r w:rsidR="00613F5C" w:rsidRPr="005B32D9">
        <w:rPr>
          <w:sz w:val="24"/>
          <w:szCs w:val="24"/>
        </w:rPr>
        <w:t xml:space="preserve">.  </w:t>
      </w:r>
    </w:p>
    <w:p w:rsidR="00020E75" w:rsidRPr="005B32D9" w:rsidRDefault="002C33E1" w:rsidP="00C96966">
      <w:pPr>
        <w:pStyle w:val="af9"/>
        <w:widowControl w:val="0"/>
        <w:numPr>
          <w:ilvl w:val="1"/>
          <w:numId w:val="33"/>
        </w:numPr>
        <w:tabs>
          <w:tab w:val="left" w:pos="0"/>
        </w:tabs>
        <w:spacing w:line="240" w:lineRule="auto"/>
        <w:ind w:left="0" w:right="57" w:firstLine="0"/>
        <w:contextualSpacing w:val="0"/>
        <w:rPr>
          <w:sz w:val="24"/>
          <w:szCs w:val="24"/>
        </w:rPr>
      </w:pPr>
      <w:r w:rsidRPr="005B32D9">
        <w:rPr>
          <w:sz w:val="24"/>
          <w:szCs w:val="24"/>
        </w:rPr>
        <w:lastRenderedPageBreak/>
        <w:t>В случае необходимости предварительного одобрения Советом директоров ПАО «</w:t>
      </w:r>
      <w:r w:rsidR="00A4207D" w:rsidRPr="005B32D9">
        <w:rPr>
          <w:bCs/>
          <w:sz w:val="24"/>
          <w:szCs w:val="24"/>
        </w:rPr>
        <w:t>Россети Московский регион</w:t>
      </w:r>
      <w:r w:rsidRPr="005B32D9">
        <w:rPr>
          <w:sz w:val="24"/>
          <w:szCs w:val="24"/>
        </w:rPr>
        <w:t>» договора как сделки, в совершении которой имеется заинтересованность, куратору договора обеспечить вынесение на рассмотрение Совета директоров вопроса об одобрении договора до его заключения.</w:t>
      </w:r>
    </w:p>
    <w:p w:rsidR="00623971" w:rsidRPr="005B32D9" w:rsidRDefault="00C77860" w:rsidP="00905DA3">
      <w:pPr>
        <w:pStyle w:val="af9"/>
        <w:widowControl w:val="0"/>
        <w:numPr>
          <w:ilvl w:val="1"/>
          <w:numId w:val="33"/>
        </w:numPr>
        <w:tabs>
          <w:tab w:val="left" w:pos="0"/>
        </w:tabs>
        <w:spacing w:line="240" w:lineRule="auto"/>
        <w:ind w:left="0" w:right="54" w:firstLine="0"/>
        <w:contextualSpacing w:val="0"/>
        <w:rPr>
          <w:sz w:val="24"/>
          <w:szCs w:val="24"/>
        </w:rPr>
      </w:pPr>
      <w:r w:rsidRPr="005B32D9">
        <w:rPr>
          <w:rFonts w:eastAsia="Calibri"/>
          <w:snapToGrid w:val="0"/>
          <w:kern w:val="0"/>
          <w:sz w:val="24"/>
          <w:szCs w:val="24"/>
          <w:lang w:eastAsia="en-US"/>
        </w:rPr>
        <w:t xml:space="preserve">Договор заключается в сроки, не противоречащие нормам действующего законодательства, при этом максимальный срок заключения договора не может составлять более 20 (двадцати) рабочих дней </w:t>
      </w:r>
      <w:r w:rsidRPr="005B32D9">
        <w:rPr>
          <w:rFonts w:eastAsia="Calibri"/>
          <w:bCs/>
          <w:snapToGrid w:val="0"/>
          <w:kern w:val="0"/>
          <w:sz w:val="24"/>
          <w:szCs w:val="24"/>
          <w:lang w:eastAsia="en-US"/>
        </w:rPr>
        <w:t>с даты размещения в ЕИС итогового протокола, составленного по результатам закупки</w:t>
      </w:r>
      <w:r w:rsidRPr="005B32D9">
        <w:rPr>
          <w:rFonts w:eastAsia="Calibri"/>
          <w:snapToGrid w:val="0"/>
          <w:kern w:val="0"/>
          <w:sz w:val="24"/>
          <w:szCs w:val="24"/>
          <w:lang w:eastAsia="en-US"/>
        </w:rPr>
        <w:t>.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(бездействия) Заказчика, Закупочной комиссии, оператора электронной площадки договор должен быть заключен в срок не позднее 20 (двадцати) рабочих дней с момента принятия соответствующего решения (одобрения, вынесения решения по жалобе, иску)</w:t>
      </w:r>
      <w:r w:rsidR="00623971" w:rsidRPr="005B32D9">
        <w:rPr>
          <w:sz w:val="24"/>
          <w:szCs w:val="24"/>
        </w:rPr>
        <w:t>.</w:t>
      </w:r>
    </w:p>
    <w:p w:rsidR="00C96966" w:rsidRPr="005B32D9" w:rsidRDefault="00C96966" w:rsidP="00C96966">
      <w:pPr>
        <w:pStyle w:val="af9"/>
        <w:widowControl w:val="0"/>
        <w:tabs>
          <w:tab w:val="left" w:pos="0"/>
        </w:tabs>
        <w:spacing w:before="120" w:line="240" w:lineRule="auto"/>
        <w:ind w:left="0" w:right="57" w:firstLine="0"/>
        <w:contextualSpacing w:val="0"/>
        <w:rPr>
          <w:sz w:val="24"/>
          <w:szCs w:val="24"/>
        </w:rPr>
      </w:pPr>
      <w:r w:rsidRPr="005B32D9">
        <w:rPr>
          <w:sz w:val="24"/>
          <w:szCs w:val="24"/>
        </w:rPr>
        <w:t>Приложение №1: Условия выбора финансового обеспечения.</w:t>
      </w:r>
    </w:p>
    <w:p w:rsidR="000629BD" w:rsidRPr="005B32D9" w:rsidRDefault="00645E40" w:rsidP="00905DA3">
      <w:pPr>
        <w:widowControl w:val="0"/>
        <w:numPr>
          <w:ilvl w:val="0"/>
          <w:numId w:val="20"/>
        </w:numPr>
        <w:suppressAutoHyphens/>
        <w:spacing w:before="360" w:line="240" w:lineRule="auto"/>
        <w:ind w:left="567" w:right="54" w:hanging="567"/>
        <w:outlineLvl w:val="0"/>
        <w:rPr>
          <w:b/>
          <w:bCs/>
          <w:snapToGrid/>
          <w:kern w:val="28"/>
          <w:sz w:val="24"/>
          <w:szCs w:val="24"/>
        </w:rPr>
      </w:pPr>
      <w:r w:rsidRPr="005B32D9">
        <w:rPr>
          <w:b/>
          <w:bCs/>
          <w:snapToGrid/>
          <w:kern w:val="28"/>
          <w:sz w:val="24"/>
          <w:szCs w:val="24"/>
        </w:rPr>
        <w:t xml:space="preserve">РЕЗУЛЬТАТЫ ГОЛОСОВАНИЯ </w:t>
      </w:r>
      <w:r w:rsidR="00DB33CF" w:rsidRPr="005B32D9">
        <w:rPr>
          <w:b/>
          <w:sz w:val="24"/>
          <w:szCs w:val="24"/>
        </w:rPr>
        <w:t>(в соответствии с опросными листами):</w:t>
      </w:r>
    </w:p>
    <w:p w:rsidR="000629BD" w:rsidRPr="005B32D9" w:rsidRDefault="000629BD" w:rsidP="00905DA3">
      <w:pPr>
        <w:widowControl w:val="0"/>
        <w:suppressAutoHyphens/>
        <w:spacing w:line="240" w:lineRule="auto"/>
        <w:ind w:right="54" w:firstLine="0"/>
        <w:rPr>
          <w:sz w:val="24"/>
          <w:szCs w:val="24"/>
        </w:rPr>
      </w:pPr>
      <w:r w:rsidRPr="005B32D9">
        <w:rPr>
          <w:sz w:val="24"/>
          <w:szCs w:val="24"/>
        </w:rPr>
        <w:t xml:space="preserve">«За» - </w:t>
      </w:r>
      <w:bookmarkStart w:id="3" w:name="КоличествоЧленов"/>
      <w:bookmarkEnd w:id="3"/>
      <w:r w:rsidR="00AB2D46" w:rsidRPr="005B32D9">
        <w:rPr>
          <w:sz w:val="24"/>
          <w:szCs w:val="24"/>
        </w:rPr>
        <w:t>1</w:t>
      </w:r>
      <w:r w:rsidR="001D5669" w:rsidRPr="005B32D9">
        <w:rPr>
          <w:sz w:val="24"/>
          <w:szCs w:val="24"/>
        </w:rPr>
        <w:t>1</w:t>
      </w:r>
      <w:r w:rsidRPr="005B32D9">
        <w:rPr>
          <w:sz w:val="24"/>
          <w:szCs w:val="24"/>
        </w:rPr>
        <w:t xml:space="preserve"> (</w:t>
      </w:r>
      <w:r w:rsidR="001D5669" w:rsidRPr="005B32D9">
        <w:rPr>
          <w:sz w:val="24"/>
          <w:szCs w:val="24"/>
        </w:rPr>
        <w:t>один</w:t>
      </w:r>
      <w:r w:rsidRPr="005B32D9">
        <w:rPr>
          <w:sz w:val="24"/>
          <w:szCs w:val="24"/>
        </w:rPr>
        <w:t>надцать) членов Комиссии.</w:t>
      </w:r>
    </w:p>
    <w:p w:rsidR="000629BD" w:rsidRPr="005B32D9" w:rsidRDefault="000629BD" w:rsidP="00905DA3">
      <w:pPr>
        <w:widowControl w:val="0"/>
        <w:suppressAutoHyphens/>
        <w:spacing w:line="240" w:lineRule="auto"/>
        <w:ind w:right="54" w:firstLine="0"/>
        <w:rPr>
          <w:sz w:val="24"/>
          <w:szCs w:val="24"/>
        </w:rPr>
      </w:pPr>
      <w:r w:rsidRPr="005B32D9">
        <w:rPr>
          <w:sz w:val="24"/>
          <w:szCs w:val="24"/>
        </w:rPr>
        <w:t>«Против» - 0 (ноль) членов Комиссии.</w:t>
      </w:r>
    </w:p>
    <w:p w:rsidR="000629BD" w:rsidRPr="005B32D9" w:rsidRDefault="000629BD" w:rsidP="00905DA3">
      <w:pPr>
        <w:widowControl w:val="0"/>
        <w:suppressAutoHyphens/>
        <w:spacing w:line="240" w:lineRule="auto"/>
        <w:ind w:right="54" w:firstLine="0"/>
        <w:rPr>
          <w:sz w:val="24"/>
          <w:szCs w:val="24"/>
        </w:rPr>
      </w:pPr>
      <w:r w:rsidRPr="005B32D9">
        <w:rPr>
          <w:sz w:val="24"/>
          <w:szCs w:val="24"/>
        </w:rPr>
        <w:t>«Воздержалось» - 0 (ноль) членов Комиссии.</w:t>
      </w:r>
    </w:p>
    <w:p w:rsidR="000629BD" w:rsidRPr="005B32D9" w:rsidRDefault="000629BD" w:rsidP="00905DA3">
      <w:pPr>
        <w:widowControl w:val="0"/>
        <w:suppressAutoHyphens/>
        <w:spacing w:line="240" w:lineRule="auto"/>
        <w:ind w:right="54" w:firstLine="0"/>
        <w:rPr>
          <w:sz w:val="24"/>
          <w:szCs w:val="24"/>
        </w:rPr>
      </w:pPr>
      <w:r w:rsidRPr="005B32D9">
        <w:rPr>
          <w:sz w:val="24"/>
          <w:szCs w:val="24"/>
        </w:rPr>
        <w:t>Решение принято единогласно.</w:t>
      </w:r>
    </w:p>
    <w:p w:rsidR="000629BD" w:rsidRPr="005B32D9" w:rsidRDefault="000629BD" w:rsidP="00905DA3">
      <w:pPr>
        <w:widowControl w:val="0"/>
        <w:numPr>
          <w:ilvl w:val="0"/>
          <w:numId w:val="20"/>
        </w:numPr>
        <w:suppressAutoHyphens/>
        <w:spacing w:before="280" w:after="80" w:line="240" w:lineRule="auto"/>
        <w:ind w:left="567" w:right="54" w:hanging="567"/>
        <w:outlineLvl w:val="0"/>
        <w:rPr>
          <w:b/>
          <w:bCs/>
          <w:snapToGrid/>
          <w:kern w:val="28"/>
          <w:sz w:val="24"/>
          <w:szCs w:val="24"/>
        </w:rPr>
      </w:pPr>
      <w:r w:rsidRPr="005B32D9">
        <w:rPr>
          <w:b/>
          <w:bCs/>
          <w:snapToGrid/>
          <w:kern w:val="28"/>
          <w:sz w:val="24"/>
          <w:szCs w:val="24"/>
        </w:rPr>
        <w:t>ПОДПИСИ:</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8"/>
        <w:gridCol w:w="2399"/>
        <w:gridCol w:w="2399"/>
        <w:gridCol w:w="2977"/>
      </w:tblGrid>
      <w:tr w:rsidR="005B32D9" w:rsidRPr="005B32D9" w:rsidTr="00F233F8">
        <w:trPr>
          <w:trHeight w:val="1205"/>
        </w:trPr>
        <w:tc>
          <w:tcPr>
            <w:tcW w:w="2398" w:type="dxa"/>
            <w:vAlign w:val="center"/>
          </w:tcPr>
          <w:p w:rsidR="00FC5771" w:rsidRPr="005B32D9" w:rsidRDefault="00FC5771" w:rsidP="00905DA3">
            <w:pPr>
              <w:widowControl w:val="0"/>
              <w:suppressAutoHyphens/>
              <w:spacing w:line="240" w:lineRule="auto"/>
              <w:ind w:right="54" w:firstLine="0"/>
              <w:jc w:val="left"/>
              <w:rPr>
                <w:sz w:val="24"/>
                <w:szCs w:val="24"/>
              </w:rPr>
            </w:pPr>
            <w:r w:rsidRPr="005B32D9">
              <w:rPr>
                <w:sz w:val="24"/>
                <w:szCs w:val="24"/>
              </w:rPr>
              <w:t>Заместитель Председателя</w:t>
            </w:r>
            <w:r w:rsidRPr="005B32D9">
              <w:rPr>
                <w:bCs/>
                <w:sz w:val="24"/>
                <w:szCs w:val="24"/>
              </w:rPr>
              <w:t xml:space="preserve"> К</w:t>
            </w:r>
            <w:r w:rsidRPr="005B32D9">
              <w:rPr>
                <w:sz w:val="24"/>
                <w:szCs w:val="24"/>
              </w:rPr>
              <w:t>омиссии</w:t>
            </w:r>
          </w:p>
        </w:tc>
        <w:tc>
          <w:tcPr>
            <w:tcW w:w="2399" w:type="dxa"/>
            <w:vAlign w:val="center"/>
          </w:tcPr>
          <w:p w:rsidR="00FC5771" w:rsidRPr="005B32D9" w:rsidRDefault="00FC5771" w:rsidP="00905DA3">
            <w:pPr>
              <w:widowControl w:val="0"/>
              <w:spacing w:line="240" w:lineRule="auto"/>
              <w:ind w:right="54" w:firstLine="0"/>
              <w:jc w:val="center"/>
              <w:rPr>
                <w:sz w:val="24"/>
                <w:szCs w:val="24"/>
              </w:rPr>
            </w:pPr>
          </w:p>
        </w:tc>
        <w:tc>
          <w:tcPr>
            <w:tcW w:w="2399" w:type="dxa"/>
            <w:vAlign w:val="center"/>
          </w:tcPr>
          <w:p w:rsidR="00FC5771" w:rsidRPr="005B32D9" w:rsidRDefault="00FC5771" w:rsidP="00FB72E2">
            <w:pPr>
              <w:widowControl w:val="0"/>
              <w:spacing w:line="240" w:lineRule="auto"/>
              <w:ind w:firstLine="0"/>
              <w:jc w:val="center"/>
              <w:rPr>
                <w:sz w:val="24"/>
                <w:szCs w:val="24"/>
              </w:rPr>
            </w:pPr>
            <w:r w:rsidRPr="005B32D9">
              <w:rPr>
                <w:snapToGrid/>
                <w:sz w:val="24"/>
                <w:szCs w:val="24"/>
              </w:rPr>
              <w:t>Старостина Я.О.</w:t>
            </w:r>
          </w:p>
        </w:tc>
        <w:tc>
          <w:tcPr>
            <w:tcW w:w="2977" w:type="dxa"/>
            <w:vAlign w:val="center"/>
          </w:tcPr>
          <w:p w:rsidR="00FC5771" w:rsidRPr="005B32D9" w:rsidRDefault="00FC5771" w:rsidP="00FB72E2">
            <w:pPr>
              <w:widowControl w:val="0"/>
              <w:spacing w:line="240" w:lineRule="auto"/>
              <w:ind w:firstLine="0"/>
              <w:jc w:val="left"/>
              <w:rPr>
                <w:sz w:val="24"/>
                <w:szCs w:val="24"/>
              </w:rPr>
            </w:pPr>
            <w:r w:rsidRPr="005B32D9">
              <w:rPr>
                <w:bCs/>
                <w:iCs/>
                <w:snapToGrid/>
                <w:sz w:val="24"/>
                <w:szCs w:val="24"/>
              </w:rPr>
              <w:t xml:space="preserve">Директор </w:t>
            </w:r>
            <w:r w:rsidRPr="005B32D9">
              <w:rPr>
                <w:snapToGrid/>
                <w:sz w:val="24"/>
                <w:szCs w:val="24"/>
              </w:rPr>
              <w:t>департамента организации конкурсных процедур  ПАО «Россети Московский регион»</w:t>
            </w:r>
          </w:p>
        </w:tc>
      </w:tr>
      <w:tr w:rsidR="005B32D9" w:rsidRPr="005B32D9" w:rsidTr="00F233F8">
        <w:trPr>
          <w:trHeight w:val="1205"/>
        </w:trPr>
        <w:tc>
          <w:tcPr>
            <w:tcW w:w="2398" w:type="dxa"/>
            <w:vAlign w:val="center"/>
          </w:tcPr>
          <w:p w:rsidR="001D5669" w:rsidRPr="005B32D9" w:rsidRDefault="00A62240" w:rsidP="0025055D">
            <w:pPr>
              <w:widowControl w:val="0"/>
              <w:suppressAutoHyphens/>
              <w:spacing w:line="240" w:lineRule="auto"/>
              <w:ind w:right="54" w:firstLine="0"/>
              <w:jc w:val="left"/>
              <w:rPr>
                <w:sz w:val="24"/>
                <w:szCs w:val="24"/>
              </w:rPr>
            </w:pPr>
            <w:r w:rsidRPr="005B32D9">
              <w:rPr>
                <w:sz w:val="24"/>
                <w:szCs w:val="24"/>
              </w:rPr>
              <w:t xml:space="preserve">Секретарь </w:t>
            </w:r>
          </w:p>
          <w:p w:rsidR="00A62240" w:rsidRPr="005B32D9" w:rsidRDefault="00A62240" w:rsidP="0025055D">
            <w:pPr>
              <w:widowControl w:val="0"/>
              <w:suppressAutoHyphens/>
              <w:spacing w:line="240" w:lineRule="auto"/>
              <w:ind w:right="54" w:firstLine="0"/>
              <w:jc w:val="left"/>
              <w:rPr>
                <w:sz w:val="24"/>
                <w:szCs w:val="24"/>
              </w:rPr>
            </w:pPr>
            <w:r w:rsidRPr="005B32D9">
              <w:rPr>
                <w:sz w:val="24"/>
                <w:szCs w:val="24"/>
              </w:rPr>
              <w:t>Комиссии</w:t>
            </w:r>
          </w:p>
        </w:tc>
        <w:tc>
          <w:tcPr>
            <w:tcW w:w="2399" w:type="dxa"/>
            <w:vAlign w:val="center"/>
          </w:tcPr>
          <w:p w:rsidR="00A62240" w:rsidRPr="005B32D9" w:rsidRDefault="00A62240" w:rsidP="00905DA3">
            <w:pPr>
              <w:widowControl w:val="0"/>
              <w:suppressAutoHyphens/>
              <w:spacing w:line="240" w:lineRule="auto"/>
              <w:ind w:right="54" w:firstLine="0"/>
              <w:jc w:val="center"/>
              <w:rPr>
                <w:sz w:val="24"/>
                <w:szCs w:val="24"/>
              </w:rPr>
            </w:pPr>
          </w:p>
        </w:tc>
        <w:tc>
          <w:tcPr>
            <w:tcW w:w="2399" w:type="dxa"/>
            <w:vAlign w:val="center"/>
          </w:tcPr>
          <w:p w:rsidR="00A62240" w:rsidRPr="005B32D9" w:rsidRDefault="00A62240" w:rsidP="00905DA3">
            <w:pPr>
              <w:widowControl w:val="0"/>
              <w:spacing w:line="240" w:lineRule="auto"/>
              <w:ind w:right="54" w:firstLine="0"/>
              <w:jc w:val="center"/>
              <w:rPr>
                <w:sz w:val="24"/>
                <w:szCs w:val="24"/>
              </w:rPr>
            </w:pPr>
            <w:r w:rsidRPr="005B32D9">
              <w:rPr>
                <w:sz w:val="24"/>
                <w:szCs w:val="24"/>
              </w:rPr>
              <w:t>Гусев К.В.</w:t>
            </w:r>
          </w:p>
        </w:tc>
        <w:tc>
          <w:tcPr>
            <w:tcW w:w="2977" w:type="dxa"/>
            <w:vAlign w:val="center"/>
          </w:tcPr>
          <w:p w:rsidR="00A62240" w:rsidRPr="005B32D9" w:rsidRDefault="00A62240" w:rsidP="00905DA3">
            <w:pPr>
              <w:widowControl w:val="0"/>
              <w:spacing w:line="240" w:lineRule="auto"/>
              <w:ind w:right="54" w:firstLine="0"/>
              <w:jc w:val="left"/>
              <w:rPr>
                <w:sz w:val="24"/>
                <w:szCs w:val="24"/>
              </w:rPr>
            </w:pPr>
            <w:r w:rsidRPr="005B32D9">
              <w:rPr>
                <w:snapToGrid/>
                <w:sz w:val="24"/>
                <w:szCs w:val="24"/>
              </w:rPr>
              <w:t>Начальник управления организации конкурсных закупок  ПАО «Россети Московский регион»</w:t>
            </w:r>
          </w:p>
        </w:tc>
      </w:tr>
    </w:tbl>
    <w:p w:rsidR="000629BD" w:rsidRPr="005B32D9" w:rsidRDefault="000629BD" w:rsidP="00DE73AF">
      <w:pPr>
        <w:widowControl w:val="0"/>
        <w:spacing w:before="60" w:line="240" w:lineRule="auto"/>
        <w:ind w:right="54" w:firstLine="0"/>
        <w:rPr>
          <w:i/>
          <w:sz w:val="24"/>
          <w:szCs w:val="24"/>
        </w:rPr>
      </w:pPr>
      <w:r w:rsidRPr="005B32D9">
        <w:rPr>
          <w:i/>
          <w:sz w:val="24"/>
          <w:szCs w:val="24"/>
        </w:rPr>
        <w:t xml:space="preserve">Тимонин В.Н. </w:t>
      </w:r>
      <w:r w:rsidR="00DE73AF" w:rsidRPr="005B32D9">
        <w:rPr>
          <w:i/>
          <w:sz w:val="24"/>
          <w:szCs w:val="24"/>
        </w:rPr>
        <w:t xml:space="preserve"> </w:t>
      </w:r>
      <w:r w:rsidRPr="005B32D9">
        <w:rPr>
          <w:i/>
          <w:sz w:val="24"/>
          <w:szCs w:val="24"/>
        </w:rPr>
        <w:t xml:space="preserve">+7 (495) 662-40-70  (вн. 47-56) </w:t>
      </w:r>
    </w:p>
    <w:p w:rsidR="00DE73AF" w:rsidRPr="005B32D9" w:rsidRDefault="00DE73AF">
      <w:pPr>
        <w:spacing w:line="240" w:lineRule="auto"/>
        <w:ind w:firstLine="0"/>
        <w:jc w:val="left"/>
        <w:rPr>
          <w:i/>
          <w:sz w:val="24"/>
          <w:szCs w:val="24"/>
        </w:rPr>
      </w:pPr>
      <w:r w:rsidRPr="005B32D9">
        <w:rPr>
          <w:i/>
          <w:sz w:val="24"/>
          <w:szCs w:val="24"/>
        </w:rPr>
        <w:br w:type="page"/>
      </w:r>
    </w:p>
    <w:p w:rsidR="00DE73AF" w:rsidRPr="005B32D9" w:rsidRDefault="00C77860" w:rsidP="00905DA3">
      <w:pPr>
        <w:widowControl w:val="0"/>
        <w:spacing w:line="240" w:lineRule="auto"/>
        <w:ind w:right="54" w:firstLine="0"/>
        <w:rPr>
          <w:sz w:val="24"/>
          <w:szCs w:val="24"/>
        </w:rPr>
      </w:pPr>
      <w:r w:rsidRPr="005B32D9">
        <w:rPr>
          <w:sz w:val="24"/>
          <w:szCs w:val="24"/>
        </w:rPr>
        <w:lastRenderedPageBreak/>
        <w:t>Приложение №1: Условия выбора финансового обеспечения.</w:t>
      </w:r>
    </w:p>
    <w:p w:rsidR="00C77860" w:rsidRPr="005B32D9" w:rsidRDefault="00C77860" w:rsidP="00905DA3">
      <w:pPr>
        <w:widowControl w:val="0"/>
        <w:spacing w:line="240" w:lineRule="auto"/>
        <w:ind w:right="54" w:firstLine="0"/>
        <w:rPr>
          <w:sz w:val="24"/>
          <w:szCs w:val="24"/>
        </w:rPr>
      </w:pPr>
    </w:p>
    <w:p w:rsidR="00C77860" w:rsidRPr="005B32D9" w:rsidRDefault="00D76CFD">
      <w:pPr>
        <w:spacing w:line="240" w:lineRule="auto"/>
        <w:ind w:firstLine="0"/>
        <w:jc w:val="left"/>
        <w:rPr>
          <w:sz w:val="24"/>
          <w:szCs w:val="24"/>
        </w:rPr>
      </w:pPr>
      <w:r w:rsidRPr="005B32D9">
        <w:rPr>
          <w:noProof/>
          <w:snapToGrid/>
        </w:rPr>
        <w:drawing>
          <wp:inline distT="0" distB="0" distL="0" distR="0" wp14:anchorId="51EAE7F6" wp14:editId="673C1E15">
            <wp:extent cx="6515100" cy="22764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15100" cy="2276475"/>
                    </a:xfrm>
                    <a:prstGeom prst="rect">
                      <a:avLst/>
                    </a:prstGeom>
                  </pic:spPr>
                </pic:pic>
              </a:graphicData>
            </a:graphic>
          </wp:inline>
        </w:drawing>
      </w:r>
      <w:r w:rsidR="00C77860" w:rsidRPr="005B32D9">
        <w:rPr>
          <w:sz w:val="24"/>
          <w:szCs w:val="24"/>
        </w:rPr>
        <w:br w:type="page"/>
      </w:r>
    </w:p>
    <w:p w:rsidR="00C77860" w:rsidRPr="005B32D9" w:rsidRDefault="00BE4483" w:rsidP="00905DA3">
      <w:pPr>
        <w:widowControl w:val="0"/>
        <w:spacing w:line="240" w:lineRule="auto"/>
        <w:ind w:right="54" w:firstLine="0"/>
        <w:rPr>
          <w:i/>
          <w:sz w:val="24"/>
          <w:szCs w:val="24"/>
        </w:rPr>
      </w:pPr>
      <w:r w:rsidRPr="005B32D9">
        <w:rPr>
          <w:noProof/>
          <w:snapToGrid/>
        </w:rPr>
        <w:lastRenderedPageBreak/>
        <w:drawing>
          <wp:inline distT="0" distB="0" distL="0" distR="0" wp14:anchorId="38DEC9A4" wp14:editId="69AB86BF">
            <wp:extent cx="6515100" cy="407225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5100" cy="4072255"/>
                    </a:xfrm>
                    <a:prstGeom prst="rect">
                      <a:avLst/>
                    </a:prstGeom>
                  </pic:spPr>
                </pic:pic>
              </a:graphicData>
            </a:graphic>
          </wp:inline>
        </w:drawing>
      </w:r>
    </w:p>
    <w:p w:rsidR="00BE4483" w:rsidRPr="005B32D9" w:rsidRDefault="00BE4483" w:rsidP="00905DA3">
      <w:pPr>
        <w:widowControl w:val="0"/>
        <w:spacing w:line="240" w:lineRule="auto"/>
        <w:ind w:right="54" w:firstLine="0"/>
        <w:rPr>
          <w:i/>
          <w:sz w:val="24"/>
          <w:szCs w:val="24"/>
        </w:rPr>
      </w:pPr>
    </w:p>
    <w:p w:rsidR="00BE4483" w:rsidRPr="005B32D9" w:rsidRDefault="00BE4483" w:rsidP="00905DA3">
      <w:pPr>
        <w:widowControl w:val="0"/>
        <w:spacing w:line="240" w:lineRule="auto"/>
        <w:ind w:right="54" w:firstLine="0"/>
        <w:rPr>
          <w:i/>
          <w:sz w:val="24"/>
          <w:szCs w:val="24"/>
        </w:rPr>
      </w:pPr>
    </w:p>
    <w:p w:rsidR="00BE4483" w:rsidRPr="005B32D9" w:rsidRDefault="00BE4483" w:rsidP="00905DA3">
      <w:pPr>
        <w:widowControl w:val="0"/>
        <w:spacing w:line="240" w:lineRule="auto"/>
        <w:ind w:right="54" w:firstLine="0"/>
        <w:rPr>
          <w:i/>
          <w:sz w:val="24"/>
          <w:szCs w:val="24"/>
        </w:rPr>
      </w:pPr>
      <w:r w:rsidRPr="005B32D9">
        <w:rPr>
          <w:noProof/>
          <w:snapToGrid/>
        </w:rPr>
        <w:drawing>
          <wp:inline distT="0" distB="0" distL="0" distR="0" wp14:anchorId="41E4DD56" wp14:editId="49C0C954">
            <wp:extent cx="6515100" cy="4072255"/>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15100" cy="4072255"/>
                    </a:xfrm>
                    <a:prstGeom prst="rect">
                      <a:avLst/>
                    </a:prstGeom>
                  </pic:spPr>
                </pic:pic>
              </a:graphicData>
            </a:graphic>
          </wp:inline>
        </w:drawing>
      </w:r>
    </w:p>
    <w:sectPr w:rsidR="00BE4483" w:rsidRPr="005B32D9" w:rsidSect="00D76CFD">
      <w:footerReference w:type="even" r:id="rId12"/>
      <w:footerReference w:type="default" r:id="rId13"/>
      <w:pgSz w:w="11906" w:h="16838"/>
      <w:pgMar w:top="709" w:right="566" w:bottom="993" w:left="1080" w:header="708" w:footer="3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4281" w:rsidRDefault="00424281">
      <w:pPr>
        <w:pStyle w:val="1"/>
      </w:pPr>
      <w:r>
        <w:separator/>
      </w:r>
    </w:p>
  </w:endnote>
  <w:endnote w:type="continuationSeparator" w:id="0">
    <w:p w:rsidR="00424281" w:rsidRDefault="00424281">
      <w:pPr>
        <w:pStyle w:val="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38F" w:rsidRDefault="005408E8">
    <w:pPr>
      <w:pStyle w:val="a6"/>
      <w:framePr w:wrap="around" w:vAnchor="text" w:hAnchor="margin" w:xAlign="right" w:y="1"/>
      <w:rPr>
        <w:rStyle w:val="a7"/>
      </w:rPr>
    </w:pPr>
    <w:r>
      <w:rPr>
        <w:rStyle w:val="a7"/>
      </w:rPr>
      <w:fldChar w:fldCharType="begin"/>
    </w:r>
    <w:r w:rsidR="0075638F">
      <w:rPr>
        <w:rStyle w:val="a7"/>
      </w:rPr>
      <w:instrText xml:space="preserve">PAGE  </w:instrText>
    </w:r>
    <w:r>
      <w:rPr>
        <w:rStyle w:val="a7"/>
      </w:rPr>
      <w:fldChar w:fldCharType="end"/>
    </w:r>
  </w:p>
  <w:p w:rsidR="0075638F" w:rsidRDefault="0075638F">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276F" w:rsidRDefault="005408E8" w:rsidP="0000276F">
    <w:pPr>
      <w:pStyle w:val="a6"/>
      <w:framePr w:wrap="around" w:vAnchor="text" w:hAnchor="page" w:x="10891" w:y="45"/>
      <w:rPr>
        <w:sz w:val="16"/>
      </w:rPr>
    </w:pPr>
    <w:r>
      <w:rPr>
        <w:sz w:val="16"/>
      </w:rPr>
      <w:fldChar w:fldCharType="begin"/>
    </w:r>
    <w:r w:rsidR="0000276F">
      <w:rPr>
        <w:sz w:val="16"/>
      </w:rPr>
      <w:instrText xml:space="preserve">PAGE  </w:instrText>
    </w:r>
    <w:r>
      <w:rPr>
        <w:sz w:val="16"/>
      </w:rPr>
      <w:fldChar w:fldCharType="separate"/>
    </w:r>
    <w:r w:rsidR="005E1E9F">
      <w:rPr>
        <w:noProof/>
        <w:sz w:val="16"/>
      </w:rPr>
      <w:t>1</w:t>
    </w:r>
    <w:r>
      <w:rPr>
        <w:sz w:val="16"/>
      </w:rPr>
      <w:fldChar w:fldCharType="end"/>
    </w:r>
  </w:p>
  <w:p w:rsidR="00104946" w:rsidRPr="0042097B" w:rsidRDefault="00DD2107" w:rsidP="00527907">
    <w:pPr>
      <w:pStyle w:val="1"/>
      <w:numPr>
        <w:ilvl w:val="0"/>
        <w:numId w:val="0"/>
      </w:numPr>
      <w:spacing w:before="0" w:after="0"/>
      <w:jc w:val="center"/>
      <w:rPr>
        <w:rFonts w:ascii="Times New Roman" w:hAnsi="Times New Roman"/>
        <w:sz w:val="16"/>
        <w:szCs w:val="16"/>
      </w:rPr>
    </w:pPr>
    <w:r w:rsidRPr="006F79E3">
      <w:rPr>
        <w:rFonts w:ascii="Times New Roman" w:hAnsi="Times New Roman"/>
        <w:sz w:val="16"/>
        <w:szCs w:val="16"/>
      </w:rPr>
      <w:t>Протокол №</w:t>
    </w:r>
    <w:r w:rsidR="007A74C8" w:rsidRPr="006F79E3">
      <w:rPr>
        <w:rFonts w:ascii="Times New Roman" w:hAnsi="Times New Roman"/>
        <w:sz w:val="16"/>
        <w:szCs w:val="16"/>
      </w:rPr>
      <w:t>РМР/</w:t>
    </w:r>
    <w:sdt>
      <w:sdtPr>
        <w:rPr>
          <w:rFonts w:ascii="Times New Roman" w:hAnsi="Times New Roman"/>
          <w:sz w:val="16"/>
          <w:szCs w:val="16"/>
        </w:rPr>
        <w:alias w:val="Аннотация"/>
        <w:tag w:val=""/>
        <w:id w:val="1155106681"/>
        <w:placeholder>
          <w:docPart w:val="6C595805529D4449806D8B5078DAA38A"/>
        </w:placeholder>
        <w:dataBinding w:prefixMappings="xmlns:ns0='http://schemas.microsoft.com/office/2006/coverPageProps' " w:xpath="/ns0:CoverPageProperties[1]/ns0:Abstract[1]" w:storeItemID="{55AF091B-3C7A-41E3-B477-F2FDAA23CFDA}"/>
        <w:text/>
      </w:sdtPr>
      <w:sdtEndPr/>
      <w:sdtContent>
        <w:r w:rsidR="00592AA9">
          <w:rPr>
            <w:rFonts w:ascii="Times New Roman" w:hAnsi="Times New Roman"/>
            <w:sz w:val="16"/>
            <w:szCs w:val="16"/>
          </w:rPr>
          <w:t>5648</w:t>
        </w:r>
      </w:sdtContent>
    </w:sdt>
  </w:p>
  <w:p w:rsidR="00641708" w:rsidRPr="00472D89" w:rsidRDefault="00753B90" w:rsidP="00641708">
    <w:pPr>
      <w:pStyle w:val="1"/>
      <w:numPr>
        <w:ilvl w:val="0"/>
        <w:numId w:val="0"/>
      </w:numPr>
      <w:spacing w:before="0" w:after="0"/>
      <w:jc w:val="center"/>
      <w:rPr>
        <w:rFonts w:ascii="Times New Roman" w:hAnsi="Times New Roman"/>
        <w:sz w:val="16"/>
        <w:szCs w:val="16"/>
      </w:rPr>
    </w:pPr>
    <w:r w:rsidRPr="00753B90">
      <w:rPr>
        <w:rFonts w:ascii="Times New Roman" w:hAnsi="Times New Roman"/>
        <w:sz w:val="16"/>
        <w:szCs w:val="16"/>
      </w:rPr>
      <w:t xml:space="preserve">очно-заочного </w:t>
    </w:r>
    <w:r w:rsidR="00104946" w:rsidRPr="00A3638F">
      <w:rPr>
        <w:rFonts w:ascii="Times New Roman" w:hAnsi="Times New Roman"/>
        <w:sz w:val="16"/>
        <w:szCs w:val="16"/>
      </w:rPr>
      <w:t xml:space="preserve">заседания </w:t>
    </w:r>
    <w:r w:rsidR="00A3638F" w:rsidRPr="00A3638F">
      <w:rPr>
        <w:rFonts w:ascii="Times New Roman" w:hAnsi="Times New Roman"/>
        <w:sz w:val="16"/>
        <w:szCs w:val="16"/>
      </w:rPr>
      <w:t xml:space="preserve">Постоянно </w:t>
    </w:r>
    <w:r w:rsidR="00A3638F" w:rsidRPr="00641708">
      <w:rPr>
        <w:rFonts w:ascii="Times New Roman" w:hAnsi="Times New Roman"/>
        <w:sz w:val="16"/>
        <w:szCs w:val="16"/>
      </w:rPr>
      <w:t xml:space="preserve">действующей конкурсной комиссии (далее - Комиссия) по </w:t>
    </w:r>
    <w:r w:rsidR="00641708" w:rsidRPr="00641708">
      <w:rPr>
        <w:rFonts w:ascii="Times New Roman" w:hAnsi="Times New Roman"/>
        <w:sz w:val="16"/>
        <w:szCs w:val="16"/>
      </w:rPr>
      <w:t>подведению итогов закупки</w:t>
    </w:r>
  </w:p>
  <w:p w:rsidR="0075638F" w:rsidRPr="00641708" w:rsidRDefault="00A3638F" w:rsidP="00641708">
    <w:pPr>
      <w:pStyle w:val="1"/>
      <w:numPr>
        <w:ilvl w:val="0"/>
        <w:numId w:val="0"/>
      </w:numPr>
      <w:spacing w:before="0" w:after="0"/>
      <w:jc w:val="center"/>
      <w:rPr>
        <w:rFonts w:ascii="Times New Roman" w:hAnsi="Times New Roman"/>
        <w:sz w:val="16"/>
        <w:szCs w:val="16"/>
      </w:rPr>
    </w:pPr>
    <w:r w:rsidRPr="00641708">
      <w:rPr>
        <w:rFonts w:ascii="Times New Roman" w:hAnsi="Times New Roman"/>
        <w:sz w:val="16"/>
        <w:szCs w:val="16"/>
      </w:rPr>
      <w:t xml:space="preserve"> (</w:t>
    </w:r>
    <w:r w:rsidR="008727ED" w:rsidRPr="00641708">
      <w:rPr>
        <w:rFonts w:ascii="Times New Roman" w:hAnsi="Times New Roman"/>
        <w:sz w:val="16"/>
        <w:szCs w:val="16"/>
      </w:rPr>
      <w:t>Е</w:t>
    </w:r>
    <w:r w:rsidR="00D04652">
      <w:rPr>
        <w:rFonts w:ascii="Times New Roman" w:hAnsi="Times New Roman"/>
        <w:sz w:val="16"/>
        <w:szCs w:val="16"/>
      </w:rPr>
      <w:t>ИС</w:t>
    </w:r>
    <w:r w:rsidRPr="00641708">
      <w:rPr>
        <w:rFonts w:ascii="Times New Roman" w:hAnsi="Times New Roman"/>
        <w:sz w:val="16"/>
        <w:szCs w:val="16"/>
      </w:rPr>
      <w:t xml:space="preserve"> № </w:t>
    </w:r>
    <w:sdt>
      <w:sdtPr>
        <w:rPr>
          <w:rFonts w:ascii="Times New Roman" w:hAnsi="Times New Roman"/>
          <w:kern w:val="36"/>
          <w:sz w:val="16"/>
          <w:szCs w:val="16"/>
        </w:rPr>
        <w:alias w:val="Автор"/>
        <w:tag w:val=""/>
        <w:id w:val="1044560393"/>
        <w:placeholder>
          <w:docPart w:val="380083A142B94312884DFDE09058D2D0"/>
        </w:placeholder>
        <w:dataBinding w:prefixMappings="xmlns:ns0='http://purl.org/dc/elements/1.1/' xmlns:ns1='http://schemas.openxmlformats.org/package/2006/metadata/core-properties' " w:xpath="/ns1:coreProperties[1]/ns0:creator[1]" w:storeItemID="{6C3C8BC8-F283-45AE-878A-BAB7291924A1}"/>
        <w:text/>
      </w:sdtPr>
      <w:sdtEndPr/>
      <w:sdtContent>
        <w:r w:rsidR="00D76CFD">
          <w:rPr>
            <w:rFonts w:ascii="Times New Roman" w:hAnsi="Times New Roman"/>
            <w:kern w:val="36"/>
            <w:sz w:val="16"/>
            <w:szCs w:val="16"/>
          </w:rPr>
          <w:t>32515462973</w:t>
        </w:r>
      </w:sdtContent>
    </w:sdt>
    <w:r w:rsidR="00104946" w:rsidRPr="00641708">
      <w:rPr>
        <w:rFonts w:ascii="Times New Roman" w:hAnsi="Times New Roman"/>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4281" w:rsidRDefault="00424281">
      <w:pPr>
        <w:pStyle w:val="1"/>
      </w:pPr>
      <w:r>
        <w:separator/>
      </w:r>
    </w:p>
  </w:footnote>
  <w:footnote w:type="continuationSeparator" w:id="0">
    <w:p w:rsidR="00424281" w:rsidRDefault="00424281">
      <w:pPr>
        <w:pStyle w:val="1"/>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2D9E"/>
    <w:multiLevelType w:val="hybridMultilevel"/>
    <w:tmpl w:val="7AE647E2"/>
    <w:lvl w:ilvl="0" w:tplc="04190011">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 w15:restartNumberingAfterBreak="0">
    <w:nsid w:val="00FD0A13"/>
    <w:multiLevelType w:val="hybridMultilevel"/>
    <w:tmpl w:val="BA5AC2EE"/>
    <w:lvl w:ilvl="0" w:tplc="E3ACD2F8">
      <w:start w:val="3"/>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960BBE"/>
    <w:multiLevelType w:val="multilevel"/>
    <w:tmpl w:val="361AE9BC"/>
    <w:lvl w:ilvl="0">
      <w:start w:val="1"/>
      <w:numFmt w:val="decimal"/>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 w15:restartNumberingAfterBreak="0">
    <w:nsid w:val="05890F9A"/>
    <w:multiLevelType w:val="hybridMultilevel"/>
    <w:tmpl w:val="FF06107C"/>
    <w:lvl w:ilvl="0" w:tplc="4D680F6A">
      <w:start w:val="4"/>
      <w:numFmt w:val="decimal"/>
      <w:lvlText w:val="%1."/>
      <w:lvlJc w:val="left"/>
      <w:pPr>
        <w:tabs>
          <w:tab w:val="num" w:pos="927"/>
        </w:tabs>
        <w:ind w:left="927" w:hanging="360"/>
      </w:pPr>
      <w:rPr>
        <w:rFonts w:hint="default"/>
      </w:rPr>
    </w:lvl>
    <w:lvl w:ilvl="1" w:tplc="92C058D8" w:tentative="1">
      <w:start w:val="1"/>
      <w:numFmt w:val="lowerLetter"/>
      <w:lvlText w:val="%2."/>
      <w:lvlJc w:val="left"/>
      <w:pPr>
        <w:tabs>
          <w:tab w:val="num" w:pos="1647"/>
        </w:tabs>
        <w:ind w:left="1647" w:hanging="360"/>
      </w:pPr>
    </w:lvl>
    <w:lvl w:ilvl="2" w:tplc="D4623FF0" w:tentative="1">
      <w:start w:val="1"/>
      <w:numFmt w:val="lowerRoman"/>
      <w:lvlText w:val="%3."/>
      <w:lvlJc w:val="right"/>
      <w:pPr>
        <w:tabs>
          <w:tab w:val="num" w:pos="2367"/>
        </w:tabs>
        <w:ind w:left="2367" w:hanging="180"/>
      </w:pPr>
    </w:lvl>
    <w:lvl w:ilvl="3" w:tplc="4F805368" w:tentative="1">
      <w:start w:val="1"/>
      <w:numFmt w:val="decimal"/>
      <w:lvlText w:val="%4."/>
      <w:lvlJc w:val="left"/>
      <w:pPr>
        <w:tabs>
          <w:tab w:val="num" w:pos="3087"/>
        </w:tabs>
        <w:ind w:left="3087" w:hanging="360"/>
      </w:pPr>
    </w:lvl>
    <w:lvl w:ilvl="4" w:tplc="186E757E" w:tentative="1">
      <w:start w:val="1"/>
      <w:numFmt w:val="lowerLetter"/>
      <w:lvlText w:val="%5."/>
      <w:lvlJc w:val="left"/>
      <w:pPr>
        <w:tabs>
          <w:tab w:val="num" w:pos="3807"/>
        </w:tabs>
        <w:ind w:left="3807" w:hanging="360"/>
      </w:pPr>
    </w:lvl>
    <w:lvl w:ilvl="5" w:tplc="F6A2277A" w:tentative="1">
      <w:start w:val="1"/>
      <w:numFmt w:val="lowerRoman"/>
      <w:lvlText w:val="%6."/>
      <w:lvlJc w:val="right"/>
      <w:pPr>
        <w:tabs>
          <w:tab w:val="num" w:pos="4527"/>
        </w:tabs>
        <w:ind w:left="4527" w:hanging="180"/>
      </w:pPr>
    </w:lvl>
    <w:lvl w:ilvl="6" w:tplc="F3F468CE" w:tentative="1">
      <w:start w:val="1"/>
      <w:numFmt w:val="decimal"/>
      <w:lvlText w:val="%7."/>
      <w:lvlJc w:val="left"/>
      <w:pPr>
        <w:tabs>
          <w:tab w:val="num" w:pos="5247"/>
        </w:tabs>
        <w:ind w:left="5247" w:hanging="360"/>
      </w:pPr>
    </w:lvl>
    <w:lvl w:ilvl="7" w:tplc="2EF2651E" w:tentative="1">
      <w:start w:val="1"/>
      <w:numFmt w:val="lowerLetter"/>
      <w:lvlText w:val="%8."/>
      <w:lvlJc w:val="left"/>
      <w:pPr>
        <w:tabs>
          <w:tab w:val="num" w:pos="5967"/>
        </w:tabs>
        <w:ind w:left="5967" w:hanging="360"/>
      </w:pPr>
    </w:lvl>
    <w:lvl w:ilvl="8" w:tplc="97820202" w:tentative="1">
      <w:start w:val="1"/>
      <w:numFmt w:val="lowerRoman"/>
      <w:lvlText w:val="%9."/>
      <w:lvlJc w:val="right"/>
      <w:pPr>
        <w:tabs>
          <w:tab w:val="num" w:pos="6687"/>
        </w:tabs>
        <w:ind w:left="6687" w:hanging="180"/>
      </w:pPr>
    </w:lvl>
  </w:abstractNum>
  <w:abstractNum w:abstractNumId="4" w15:restartNumberingAfterBreak="0">
    <w:nsid w:val="085A0A9E"/>
    <w:multiLevelType w:val="hybridMultilevel"/>
    <w:tmpl w:val="4F8E6008"/>
    <w:lvl w:ilvl="0" w:tplc="40BA71E8">
      <w:start w:val="5"/>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5" w15:restartNumberingAfterBreak="0">
    <w:nsid w:val="08612F3A"/>
    <w:multiLevelType w:val="hybridMultilevel"/>
    <w:tmpl w:val="CAD00572"/>
    <w:lvl w:ilvl="0" w:tplc="5BF8D51C">
      <w:start w:val="2"/>
      <w:numFmt w:val="decimal"/>
      <w:lvlText w:val="%1."/>
      <w:lvlJc w:val="left"/>
      <w:pPr>
        <w:tabs>
          <w:tab w:val="num" w:pos="405"/>
        </w:tabs>
        <w:ind w:left="405" w:hanging="360"/>
      </w:pPr>
      <w:rPr>
        <w:rFonts w:hint="default"/>
      </w:rPr>
    </w:lvl>
    <w:lvl w:ilvl="1" w:tplc="04190019" w:tentative="1">
      <w:start w:val="1"/>
      <w:numFmt w:val="lowerLetter"/>
      <w:lvlText w:val="%2."/>
      <w:lvlJc w:val="left"/>
      <w:pPr>
        <w:tabs>
          <w:tab w:val="num" w:pos="1125"/>
        </w:tabs>
        <w:ind w:left="1125" w:hanging="360"/>
      </w:pPr>
    </w:lvl>
    <w:lvl w:ilvl="2" w:tplc="0419001B" w:tentative="1">
      <w:start w:val="1"/>
      <w:numFmt w:val="lowerRoman"/>
      <w:lvlText w:val="%3."/>
      <w:lvlJc w:val="right"/>
      <w:pPr>
        <w:tabs>
          <w:tab w:val="num" w:pos="1845"/>
        </w:tabs>
        <w:ind w:left="1845" w:hanging="180"/>
      </w:pPr>
    </w:lvl>
    <w:lvl w:ilvl="3" w:tplc="0419000F" w:tentative="1">
      <w:start w:val="1"/>
      <w:numFmt w:val="decimal"/>
      <w:lvlText w:val="%4."/>
      <w:lvlJc w:val="left"/>
      <w:pPr>
        <w:tabs>
          <w:tab w:val="num" w:pos="2565"/>
        </w:tabs>
        <w:ind w:left="2565" w:hanging="360"/>
      </w:pPr>
    </w:lvl>
    <w:lvl w:ilvl="4" w:tplc="04190019" w:tentative="1">
      <w:start w:val="1"/>
      <w:numFmt w:val="lowerLetter"/>
      <w:lvlText w:val="%5."/>
      <w:lvlJc w:val="left"/>
      <w:pPr>
        <w:tabs>
          <w:tab w:val="num" w:pos="3285"/>
        </w:tabs>
        <w:ind w:left="3285" w:hanging="360"/>
      </w:pPr>
    </w:lvl>
    <w:lvl w:ilvl="5" w:tplc="0419001B" w:tentative="1">
      <w:start w:val="1"/>
      <w:numFmt w:val="lowerRoman"/>
      <w:lvlText w:val="%6."/>
      <w:lvlJc w:val="right"/>
      <w:pPr>
        <w:tabs>
          <w:tab w:val="num" w:pos="4005"/>
        </w:tabs>
        <w:ind w:left="4005" w:hanging="180"/>
      </w:pPr>
    </w:lvl>
    <w:lvl w:ilvl="6" w:tplc="0419000F" w:tentative="1">
      <w:start w:val="1"/>
      <w:numFmt w:val="decimal"/>
      <w:lvlText w:val="%7."/>
      <w:lvlJc w:val="left"/>
      <w:pPr>
        <w:tabs>
          <w:tab w:val="num" w:pos="4725"/>
        </w:tabs>
        <w:ind w:left="4725" w:hanging="360"/>
      </w:pPr>
    </w:lvl>
    <w:lvl w:ilvl="7" w:tplc="04190019" w:tentative="1">
      <w:start w:val="1"/>
      <w:numFmt w:val="lowerLetter"/>
      <w:lvlText w:val="%8."/>
      <w:lvlJc w:val="left"/>
      <w:pPr>
        <w:tabs>
          <w:tab w:val="num" w:pos="5445"/>
        </w:tabs>
        <w:ind w:left="5445" w:hanging="360"/>
      </w:pPr>
    </w:lvl>
    <w:lvl w:ilvl="8" w:tplc="0419001B" w:tentative="1">
      <w:start w:val="1"/>
      <w:numFmt w:val="lowerRoman"/>
      <w:lvlText w:val="%9."/>
      <w:lvlJc w:val="right"/>
      <w:pPr>
        <w:tabs>
          <w:tab w:val="num" w:pos="6165"/>
        </w:tabs>
        <w:ind w:left="6165" w:hanging="180"/>
      </w:pPr>
    </w:lvl>
  </w:abstractNum>
  <w:abstractNum w:abstractNumId="6" w15:restartNumberingAfterBreak="0">
    <w:nsid w:val="137F362A"/>
    <w:multiLevelType w:val="multilevel"/>
    <w:tmpl w:val="A33EFC98"/>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360" w:hanging="360"/>
      </w:pPr>
      <w:rPr>
        <w:rFonts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B195735"/>
    <w:multiLevelType w:val="hybridMultilevel"/>
    <w:tmpl w:val="F078F1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1CA7A2D"/>
    <w:multiLevelType w:val="hybridMultilevel"/>
    <w:tmpl w:val="96441B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4CB2D8E"/>
    <w:multiLevelType w:val="hybridMultilevel"/>
    <w:tmpl w:val="9938638E"/>
    <w:lvl w:ilvl="0" w:tplc="8BE43996">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06C5360"/>
    <w:multiLevelType w:val="multilevel"/>
    <w:tmpl w:val="12883480"/>
    <w:lvl w:ilvl="0">
      <w:start w:val="1"/>
      <w:numFmt w:val="decimal"/>
      <w:lvlText w:val="%1."/>
      <w:lvlJc w:val="left"/>
      <w:pPr>
        <w:ind w:left="360" w:hanging="360"/>
      </w:pPr>
      <w:rPr>
        <w:rFonts w:hint="default"/>
        <w:b/>
      </w:rPr>
    </w:lvl>
    <w:lvl w:ilvl="1">
      <w:start w:val="1"/>
      <w:numFmt w:val="decimal"/>
      <w:lvlText w:val="%1.%2."/>
      <w:lvlJc w:val="left"/>
      <w:pPr>
        <w:ind w:left="114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454A48"/>
    <w:multiLevelType w:val="hybridMultilevel"/>
    <w:tmpl w:val="E8CC64CA"/>
    <w:lvl w:ilvl="0" w:tplc="66C887B0">
      <w:start w:val="1"/>
      <w:numFmt w:val="decimal"/>
      <w:lvlText w:val="%1."/>
      <w:lvlJc w:val="left"/>
      <w:pPr>
        <w:tabs>
          <w:tab w:val="num" w:pos="417"/>
        </w:tabs>
        <w:ind w:left="417" w:hanging="360"/>
      </w:pPr>
      <w:rPr>
        <w:rFonts w:hint="default"/>
      </w:rPr>
    </w:lvl>
    <w:lvl w:ilvl="1" w:tplc="04190019" w:tentative="1">
      <w:start w:val="1"/>
      <w:numFmt w:val="lowerLetter"/>
      <w:lvlText w:val="%2."/>
      <w:lvlJc w:val="left"/>
      <w:pPr>
        <w:tabs>
          <w:tab w:val="num" w:pos="1137"/>
        </w:tabs>
        <w:ind w:left="1137" w:hanging="360"/>
      </w:pPr>
    </w:lvl>
    <w:lvl w:ilvl="2" w:tplc="0419001B" w:tentative="1">
      <w:start w:val="1"/>
      <w:numFmt w:val="lowerRoman"/>
      <w:lvlText w:val="%3."/>
      <w:lvlJc w:val="right"/>
      <w:pPr>
        <w:tabs>
          <w:tab w:val="num" w:pos="1857"/>
        </w:tabs>
        <w:ind w:left="1857" w:hanging="180"/>
      </w:pPr>
    </w:lvl>
    <w:lvl w:ilvl="3" w:tplc="0419000F" w:tentative="1">
      <w:start w:val="1"/>
      <w:numFmt w:val="decimal"/>
      <w:lvlText w:val="%4."/>
      <w:lvlJc w:val="left"/>
      <w:pPr>
        <w:tabs>
          <w:tab w:val="num" w:pos="2577"/>
        </w:tabs>
        <w:ind w:left="2577" w:hanging="360"/>
      </w:pPr>
    </w:lvl>
    <w:lvl w:ilvl="4" w:tplc="04190019" w:tentative="1">
      <w:start w:val="1"/>
      <w:numFmt w:val="lowerLetter"/>
      <w:lvlText w:val="%5."/>
      <w:lvlJc w:val="left"/>
      <w:pPr>
        <w:tabs>
          <w:tab w:val="num" w:pos="3297"/>
        </w:tabs>
        <w:ind w:left="3297" w:hanging="360"/>
      </w:pPr>
    </w:lvl>
    <w:lvl w:ilvl="5" w:tplc="0419001B" w:tentative="1">
      <w:start w:val="1"/>
      <w:numFmt w:val="lowerRoman"/>
      <w:lvlText w:val="%6."/>
      <w:lvlJc w:val="right"/>
      <w:pPr>
        <w:tabs>
          <w:tab w:val="num" w:pos="4017"/>
        </w:tabs>
        <w:ind w:left="4017" w:hanging="180"/>
      </w:pPr>
    </w:lvl>
    <w:lvl w:ilvl="6" w:tplc="0419000F" w:tentative="1">
      <w:start w:val="1"/>
      <w:numFmt w:val="decimal"/>
      <w:lvlText w:val="%7."/>
      <w:lvlJc w:val="left"/>
      <w:pPr>
        <w:tabs>
          <w:tab w:val="num" w:pos="4737"/>
        </w:tabs>
        <w:ind w:left="4737" w:hanging="360"/>
      </w:pPr>
    </w:lvl>
    <w:lvl w:ilvl="7" w:tplc="04190019" w:tentative="1">
      <w:start w:val="1"/>
      <w:numFmt w:val="lowerLetter"/>
      <w:lvlText w:val="%8."/>
      <w:lvlJc w:val="left"/>
      <w:pPr>
        <w:tabs>
          <w:tab w:val="num" w:pos="5457"/>
        </w:tabs>
        <w:ind w:left="5457" w:hanging="360"/>
      </w:pPr>
    </w:lvl>
    <w:lvl w:ilvl="8" w:tplc="0419001B" w:tentative="1">
      <w:start w:val="1"/>
      <w:numFmt w:val="lowerRoman"/>
      <w:lvlText w:val="%9."/>
      <w:lvlJc w:val="right"/>
      <w:pPr>
        <w:tabs>
          <w:tab w:val="num" w:pos="6177"/>
        </w:tabs>
        <w:ind w:left="6177" w:hanging="180"/>
      </w:pPr>
    </w:lvl>
  </w:abstractNum>
  <w:abstractNum w:abstractNumId="12" w15:restartNumberingAfterBreak="0">
    <w:nsid w:val="32A0695B"/>
    <w:multiLevelType w:val="hybridMultilevel"/>
    <w:tmpl w:val="07DA8DBC"/>
    <w:lvl w:ilvl="0" w:tplc="D6FE6ECC">
      <w:start w:val="1"/>
      <w:numFmt w:val="decimal"/>
      <w:lvlText w:val="%1."/>
      <w:lvlJc w:val="left"/>
      <w:pPr>
        <w:ind w:left="720" w:hanging="360"/>
      </w:pPr>
      <w:rPr>
        <w:rFonts w:ascii="Times New Roman" w:eastAsia="Times New Roman" w:hAnsi="Times New Roman" w:cs="Times New Roman"/>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4624664"/>
    <w:multiLevelType w:val="multilevel"/>
    <w:tmpl w:val="D61A264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4" w15:restartNumberingAfterBreak="0">
    <w:nsid w:val="38EB3F61"/>
    <w:multiLevelType w:val="hybridMultilevel"/>
    <w:tmpl w:val="41D05B7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2AF6D07"/>
    <w:multiLevelType w:val="hybridMultilevel"/>
    <w:tmpl w:val="80C47C5A"/>
    <w:lvl w:ilvl="0" w:tplc="EB802B78">
      <w:start w:val="6"/>
      <w:numFmt w:val="decimal"/>
      <w:lvlText w:val="%1."/>
      <w:lvlJc w:val="left"/>
      <w:pPr>
        <w:ind w:left="720" w:hanging="360"/>
      </w:pPr>
      <w:rPr>
        <w:rFonts w:hint="default"/>
        <w:b/>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A17EF6"/>
    <w:multiLevelType w:val="multilevel"/>
    <w:tmpl w:val="2FC03D48"/>
    <w:lvl w:ilvl="0">
      <w:start w:val="1"/>
      <w:numFmt w:val="decimal"/>
      <w:pStyle w:val="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6072BB4"/>
    <w:multiLevelType w:val="hybridMultilevel"/>
    <w:tmpl w:val="14FA1E88"/>
    <w:lvl w:ilvl="0" w:tplc="B64E4450">
      <w:start w:val="1"/>
      <w:numFmt w:val="decimal"/>
      <w:lvlText w:val="%1."/>
      <w:lvlJc w:val="left"/>
      <w:pPr>
        <w:tabs>
          <w:tab w:val="num" w:pos="405"/>
        </w:tabs>
        <w:ind w:left="405" w:hanging="360"/>
      </w:pPr>
      <w:rPr>
        <w:rFonts w:hint="default"/>
      </w:rPr>
    </w:lvl>
    <w:lvl w:ilvl="1" w:tplc="04190019" w:tentative="1">
      <w:start w:val="1"/>
      <w:numFmt w:val="lowerLetter"/>
      <w:lvlText w:val="%2."/>
      <w:lvlJc w:val="left"/>
      <w:pPr>
        <w:tabs>
          <w:tab w:val="num" w:pos="1125"/>
        </w:tabs>
        <w:ind w:left="1125" w:hanging="360"/>
      </w:pPr>
    </w:lvl>
    <w:lvl w:ilvl="2" w:tplc="0419001B" w:tentative="1">
      <w:start w:val="1"/>
      <w:numFmt w:val="lowerRoman"/>
      <w:lvlText w:val="%3."/>
      <w:lvlJc w:val="right"/>
      <w:pPr>
        <w:tabs>
          <w:tab w:val="num" w:pos="1845"/>
        </w:tabs>
        <w:ind w:left="1845" w:hanging="180"/>
      </w:pPr>
    </w:lvl>
    <w:lvl w:ilvl="3" w:tplc="0419000F" w:tentative="1">
      <w:start w:val="1"/>
      <w:numFmt w:val="decimal"/>
      <w:lvlText w:val="%4."/>
      <w:lvlJc w:val="left"/>
      <w:pPr>
        <w:tabs>
          <w:tab w:val="num" w:pos="2565"/>
        </w:tabs>
        <w:ind w:left="2565" w:hanging="360"/>
      </w:pPr>
    </w:lvl>
    <w:lvl w:ilvl="4" w:tplc="04190019" w:tentative="1">
      <w:start w:val="1"/>
      <w:numFmt w:val="lowerLetter"/>
      <w:lvlText w:val="%5."/>
      <w:lvlJc w:val="left"/>
      <w:pPr>
        <w:tabs>
          <w:tab w:val="num" w:pos="3285"/>
        </w:tabs>
        <w:ind w:left="3285" w:hanging="360"/>
      </w:pPr>
    </w:lvl>
    <w:lvl w:ilvl="5" w:tplc="0419001B" w:tentative="1">
      <w:start w:val="1"/>
      <w:numFmt w:val="lowerRoman"/>
      <w:lvlText w:val="%6."/>
      <w:lvlJc w:val="right"/>
      <w:pPr>
        <w:tabs>
          <w:tab w:val="num" w:pos="4005"/>
        </w:tabs>
        <w:ind w:left="4005" w:hanging="180"/>
      </w:pPr>
    </w:lvl>
    <w:lvl w:ilvl="6" w:tplc="0419000F" w:tentative="1">
      <w:start w:val="1"/>
      <w:numFmt w:val="decimal"/>
      <w:lvlText w:val="%7."/>
      <w:lvlJc w:val="left"/>
      <w:pPr>
        <w:tabs>
          <w:tab w:val="num" w:pos="4725"/>
        </w:tabs>
        <w:ind w:left="4725" w:hanging="360"/>
      </w:pPr>
    </w:lvl>
    <w:lvl w:ilvl="7" w:tplc="04190019" w:tentative="1">
      <w:start w:val="1"/>
      <w:numFmt w:val="lowerLetter"/>
      <w:lvlText w:val="%8."/>
      <w:lvlJc w:val="left"/>
      <w:pPr>
        <w:tabs>
          <w:tab w:val="num" w:pos="5445"/>
        </w:tabs>
        <w:ind w:left="5445" w:hanging="360"/>
      </w:pPr>
    </w:lvl>
    <w:lvl w:ilvl="8" w:tplc="0419001B" w:tentative="1">
      <w:start w:val="1"/>
      <w:numFmt w:val="lowerRoman"/>
      <w:lvlText w:val="%9."/>
      <w:lvlJc w:val="right"/>
      <w:pPr>
        <w:tabs>
          <w:tab w:val="num" w:pos="6165"/>
        </w:tabs>
        <w:ind w:left="6165" w:hanging="180"/>
      </w:pPr>
    </w:lvl>
  </w:abstractNum>
  <w:abstractNum w:abstractNumId="18" w15:restartNumberingAfterBreak="0">
    <w:nsid w:val="4A3E6297"/>
    <w:multiLevelType w:val="hybridMultilevel"/>
    <w:tmpl w:val="40A68766"/>
    <w:lvl w:ilvl="0" w:tplc="7E924188">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EA1322"/>
    <w:multiLevelType w:val="hybridMultilevel"/>
    <w:tmpl w:val="DB4A2556"/>
    <w:lvl w:ilvl="0" w:tplc="C9ECE23C">
      <w:start w:val="1"/>
      <w:numFmt w:val="decimal"/>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4371684"/>
    <w:multiLevelType w:val="hybridMultilevel"/>
    <w:tmpl w:val="6BC86E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AC5130F"/>
    <w:multiLevelType w:val="multilevel"/>
    <w:tmpl w:val="62BE789A"/>
    <w:lvl w:ilvl="0">
      <w:start w:val="1"/>
      <w:numFmt w:val="decimal"/>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2" w15:restartNumberingAfterBreak="0">
    <w:nsid w:val="5B3A1365"/>
    <w:multiLevelType w:val="multilevel"/>
    <w:tmpl w:val="6E38D17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CBA13B6"/>
    <w:multiLevelType w:val="hybridMultilevel"/>
    <w:tmpl w:val="8A369E1A"/>
    <w:lvl w:ilvl="0" w:tplc="57AA9100">
      <w:start w:val="1"/>
      <w:numFmt w:val="decimal"/>
      <w:lvlText w:val="%1."/>
      <w:lvlJc w:val="left"/>
      <w:pPr>
        <w:tabs>
          <w:tab w:val="num" w:pos="540"/>
        </w:tabs>
        <w:ind w:left="540" w:hanging="360"/>
      </w:pPr>
      <w:rPr>
        <w:rFonts w:hint="default"/>
      </w:rPr>
    </w:lvl>
    <w:lvl w:ilvl="1" w:tplc="236E9D36" w:tentative="1">
      <w:start w:val="1"/>
      <w:numFmt w:val="lowerLetter"/>
      <w:lvlText w:val="%2."/>
      <w:lvlJc w:val="left"/>
      <w:pPr>
        <w:tabs>
          <w:tab w:val="num" w:pos="1260"/>
        </w:tabs>
        <w:ind w:left="1260" w:hanging="360"/>
      </w:pPr>
    </w:lvl>
    <w:lvl w:ilvl="2" w:tplc="8DE614E6" w:tentative="1">
      <w:start w:val="1"/>
      <w:numFmt w:val="lowerRoman"/>
      <w:lvlText w:val="%3."/>
      <w:lvlJc w:val="right"/>
      <w:pPr>
        <w:tabs>
          <w:tab w:val="num" w:pos="1980"/>
        </w:tabs>
        <w:ind w:left="1980" w:hanging="180"/>
      </w:pPr>
    </w:lvl>
    <w:lvl w:ilvl="3" w:tplc="2AA0CB98" w:tentative="1">
      <w:start w:val="1"/>
      <w:numFmt w:val="decimal"/>
      <w:lvlText w:val="%4."/>
      <w:lvlJc w:val="left"/>
      <w:pPr>
        <w:tabs>
          <w:tab w:val="num" w:pos="2700"/>
        </w:tabs>
        <w:ind w:left="2700" w:hanging="360"/>
      </w:pPr>
    </w:lvl>
    <w:lvl w:ilvl="4" w:tplc="1DB8792C" w:tentative="1">
      <w:start w:val="1"/>
      <w:numFmt w:val="lowerLetter"/>
      <w:lvlText w:val="%5."/>
      <w:lvlJc w:val="left"/>
      <w:pPr>
        <w:tabs>
          <w:tab w:val="num" w:pos="3420"/>
        </w:tabs>
        <w:ind w:left="3420" w:hanging="360"/>
      </w:pPr>
    </w:lvl>
    <w:lvl w:ilvl="5" w:tplc="1924F966" w:tentative="1">
      <w:start w:val="1"/>
      <w:numFmt w:val="lowerRoman"/>
      <w:lvlText w:val="%6."/>
      <w:lvlJc w:val="right"/>
      <w:pPr>
        <w:tabs>
          <w:tab w:val="num" w:pos="4140"/>
        </w:tabs>
        <w:ind w:left="4140" w:hanging="180"/>
      </w:pPr>
    </w:lvl>
    <w:lvl w:ilvl="6" w:tplc="543A9ED8" w:tentative="1">
      <w:start w:val="1"/>
      <w:numFmt w:val="decimal"/>
      <w:lvlText w:val="%7."/>
      <w:lvlJc w:val="left"/>
      <w:pPr>
        <w:tabs>
          <w:tab w:val="num" w:pos="4860"/>
        </w:tabs>
        <w:ind w:left="4860" w:hanging="360"/>
      </w:pPr>
    </w:lvl>
    <w:lvl w:ilvl="7" w:tplc="34F4D632" w:tentative="1">
      <w:start w:val="1"/>
      <w:numFmt w:val="lowerLetter"/>
      <w:lvlText w:val="%8."/>
      <w:lvlJc w:val="left"/>
      <w:pPr>
        <w:tabs>
          <w:tab w:val="num" w:pos="5580"/>
        </w:tabs>
        <w:ind w:left="5580" w:hanging="360"/>
      </w:pPr>
    </w:lvl>
    <w:lvl w:ilvl="8" w:tplc="B71AD616" w:tentative="1">
      <w:start w:val="1"/>
      <w:numFmt w:val="lowerRoman"/>
      <w:lvlText w:val="%9."/>
      <w:lvlJc w:val="right"/>
      <w:pPr>
        <w:tabs>
          <w:tab w:val="num" w:pos="6300"/>
        </w:tabs>
        <w:ind w:left="6300" w:hanging="180"/>
      </w:pPr>
    </w:lvl>
  </w:abstractNum>
  <w:abstractNum w:abstractNumId="24" w15:restartNumberingAfterBreak="0">
    <w:nsid w:val="5E996BC0"/>
    <w:multiLevelType w:val="hybridMultilevel"/>
    <w:tmpl w:val="514C4040"/>
    <w:lvl w:ilvl="0" w:tplc="5262DD20">
      <w:start w:val="1"/>
      <w:numFmt w:val="upperRoman"/>
      <w:lvlText w:val="%1."/>
      <w:lvlJc w:val="left"/>
      <w:pPr>
        <w:ind w:left="72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EE414D5"/>
    <w:multiLevelType w:val="hybridMultilevel"/>
    <w:tmpl w:val="D8E8CF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0916A2B"/>
    <w:multiLevelType w:val="hybridMultilevel"/>
    <w:tmpl w:val="ABD20B0A"/>
    <w:lvl w:ilvl="0" w:tplc="9D76407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3BB4B8D"/>
    <w:multiLevelType w:val="multilevel"/>
    <w:tmpl w:val="A0464816"/>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502"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CEA09F0"/>
    <w:multiLevelType w:val="hybridMultilevel"/>
    <w:tmpl w:val="34D2EE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0400F99"/>
    <w:multiLevelType w:val="hybridMultilevel"/>
    <w:tmpl w:val="AA96C2D6"/>
    <w:lvl w:ilvl="0" w:tplc="E1DC74C2">
      <w:start w:val="1"/>
      <w:numFmt w:val="decimal"/>
      <w:suff w:val="space"/>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73804AC5"/>
    <w:multiLevelType w:val="multilevel"/>
    <w:tmpl w:val="E3EEB30C"/>
    <w:lvl w:ilvl="0">
      <w:start w:val="1"/>
      <w:numFmt w:val="decimal"/>
      <w:pStyle w:val="a"/>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6392890"/>
    <w:multiLevelType w:val="hybridMultilevel"/>
    <w:tmpl w:val="0CB015C0"/>
    <w:lvl w:ilvl="0" w:tplc="F886B842">
      <w:start w:val="5"/>
      <w:numFmt w:val="decimal"/>
      <w:lvlText w:val="%1."/>
      <w:lvlJc w:val="left"/>
      <w:pPr>
        <w:tabs>
          <w:tab w:val="num" w:pos="465"/>
        </w:tabs>
        <w:ind w:left="465" w:hanging="360"/>
      </w:pPr>
      <w:rPr>
        <w:rFonts w:hint="default"/>
      </w:rPr>
    </w:lvl>
    <w:lvl w:ilvl="1" w:tplc="6B0883A6" w:tentative="1">
      <w:start w:val="1"/>
      <w:numFmt w:val="lowerLetter"/>
      <w:lvlText w:val="%2."/>
      <w:lvlJc w:val="left"/>
      <w:pPr>
        <w:tabs>
          <w:tab w:val="num" w:pos="1185"/>
        </w:tabs>
        <w:ind w:left="1185" w:hanging="360"/>
      </w:pPr>
    </w:lvl>
    <w:lvl w:ilvl="2" w:tplc="F356F35C" w:tentative="1">
      <w:start w:val="1"/>
      <w:numFmt w:val="lowerRoman"/>
      <w:lvlText w:val="%3."/>
      <w:lvlJc w:val="right"/>
      <w:pPr>
        <w:tabs>
          <w:tab w:val="num" w:pos="1905"/>
        </w:tabs>
        <w:ind w:left="1905" w:hanging="180"/>
      </w:pPr>
    </w:lvl>
    <w:lvl w:ilvl="3" w:tplc="A066D3CA" w:tentative="1">
      <w:start w:val="1"/>
      <w:numFmt w:val="decimal"/>
      <w:lvlText w:val="%4."/>
      <w:lvlJc w:val="left"/>
      <w:pPr>
        <w:tabs>
          <w:tab w:val="num" w:pos="2625"/>
        </w:tabs>
        <w:ind w:left="2625" w:hanging="360"/>
      </w:pPr>
    </w:lvl>
    <w:lvl w:ilvl="4" w:tplc="9B9C4DEC" w:tentative="1">
      <w:start w:val="1"/>
      <w:numFmt w:val="lowerLetter"/>
      <w:lvlText w:val="%5."/>
      <w:lvlJc w:val="left"/>
      <w:pPr>
        <w:tabs>
          <w:tab w:val="num" w:pos="3345"/>
        </w:tabs>
        <w:ind w:left="3345" w:hanging="360"/>
      </w:pPr>
    </w:lvl>
    <w:lvl w:ilvl="5" w:tplc="B810F23E" w:tentative="1">
      <w:start w:val="1"/>
      <w:numFmt w:val="lowerRoman"/>
      <w:lvlText w:val="%6."/>
      <w:lvlJc w:val="right"/>
      <w:pPr>
        <w:tabs>
          <w:tab w:val="num" w:pos="4065"/>
        </w:tabs>
        <w:ind w:left="4065" w:hanging="180"/>
      </w:pPr>
    </w:lvl>
    <w:lvl w:ilvl="6" w:tplc="EE1AF61C" w:tentative="1">
      <w:start w:val="1"/>
      <w:numFmt w:val="decimal"/>
      <w:lvlText w:val="%7."/>
      <w:lvlJc w:val="left"/>
      <w:pPr>
        <w:tabs>
          <w:tab w:val="num" w:pos="4785"/>
        </w:tabs>
        <w:ind w:left="4785" w:hanging="360"/>
      </w:pPr>
    </w:lvl>
    <w:lvl w:ilvl="7" w:tplc="226874CE" w:tentative="1">
      <w:start w:val="1"/>
      <w:numFmt w:val="lowerLetter"/>
      <w:lvlText w:val="%8."/>
      <w:lvlJc w:val="left"/>
      <w:pPr>
        <w:tabs>
          <w:tab w:val="num" w:pos="5505"/>
        </w:tabs>
        <w:ind w:left="5505" w:hanging="360"/>
      </w:pPr>
    </w:lvl>
    <w:lvl w:ilvl="8" w:tplc="9312A288" w:tentative="1">
      <w:start w:val="1"/>
      <w:numFmt w:val="lowerRoman"/>
      <w:lvlText w:val="%9."/>
      <w:lvlJc w:val="right"/>
      <w:pPr>
        <w:tabs>
          <w:tab w:val="num" w:pos="6225"/>
        </w:tabs>
        <w:ind w:left="6225" w:hanging="180"/>
      </w:pPr>
    </w:lvl>
  </w:abstractNum>
  <w:abstractNum w:abstractNumId="32" w15:restartNumberingAfterBreak="0">
    <w:nsid w:val="781E61BE"/>
    <w:multiLevelType w:val="hybridMultilevel"/>
    <w:tmpl w:val="77125840"/>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89703A7"/>
    <w:multiLevelType w:val="hybridMultilevel"/>
    <w:tmpl w:val="863C46C0"/>
    <w:lvl w:ilvl="0" w:tplc="87EAAF7E">
      <w:start w:val="4"/>
      <w:numFmt w:val="decimal"/>
      <w:lvlText w:val="%1."/>
      <w:lvlJc w:val="left"/>
      <w:pPr>
        <w:tabs>
          <w:tab w:val="num" w:pos="465"/>
        </w:tabs>
        <w:ind w:left="465" w:hanging="360"/>
      </w:pPr>
      <w:rPr>
        <w:rFonts w:hint="default"/>
      </w:rPr>
    </w:lvl>
    <w:lvl w:ilvl="1" w:tplc="04190019" w:tentative="1">
      <w:start w:val="1"/>
      <w:numFmt w:val="lowerLetter"/>
      <w:lvlText w:val="%2."/>
      <w:lvlJc w:val="left"/>
      <w:pPr>
        <w:tabs>
          <w:tab w:val="num" w:pos="1185"/>
        </w:tabs>
        <w:ind w:left="1185" w:hanging="360"/>
      </w:pPr>
    </w:lvl>
    <w:lvl w:ilvl="2" w:tplc="0419001B" w:tentative="1">
      <w:start w:val="1"/>
      <w:numFmt w:val="lowerRoman"/>
      <w:lvlText w:val="%3."/>
      <w:lvlJc w:val="right"/>
      <w:pPr>
        <w:tabs>
          <w:tab w:val="num" w:pos="1905"/>
        </w:tabs>
        <w:ind w:left="1905" w:hanging="180"/>
      </w:pPr>
    </w:lvl>
    <w:lvl w:ilvl="3" w:tplc="0419000F" w:tentative="1">
      <w:start w:val="1"/>
      <w:numFmt w:val="decimal"/>
      <w:lvlText w:val="%4."/>
      <w:lvlJc w:val="left"/>
      <w:pPr>
        <w:tabs>
          <w:tab w:val="num" w:pos="2625"/>
        </w:tabs>
        <w:ind w:left="2625" w:hanging="360"/>
      </w:pPr>
    </w:lvl>
    <w:lvl w:ilvl="4" w:tplc="04190019" w:tentative="1">
      <w:start w:val="1"/>
      <w:numFmt w:val="lowerLetter"/>
      <w:lvlText w:val="%5."/>
      <w:lvlJc w:val="left"/>
      <w:pPr>
        <w:tabs>
          <w:tab w:val="num" w:pos="3345"/>
        </w:tabs>
        <w:ind w:left="3345" w:hanging="360"/>
      </w:pPr>
    </w:lvl>
    <w:lvl w:ilvl="5" w:tplc="0419001B" w:tentative="1">
      <w:start w:val="1"/>
      <w:numFmt w:val="lowerRoman"/>
      <w:lvlText w:val="%6."/>
      <w:lvlJc w:val="right"/>
      <w:pPr>
        <w:tabs>
          <w:tab w:val="num" w:pos="4065"/>
        </w:tabs>
        <w:ind w:left="4065" w:hanging="180"/>
      </w:pPr>
    </w:lvl>
    <w:lvl w:ilvl="6" w:tplc="0419000F" w:tentative="1">
      <w:start w:val="1"/>
      <w:numFmt w:val="decimal"/>
      <w:lvlText w:val="%7."/>
      <w:lvlJc w:val="left"/>
      <w:pPr>
        <w:tabs>
          <w:tab w:val="num" w:pos="4785"/>
        </w:tabs>
        <w:ind w:left="4785" w:hanging="360"/>
      </w:pPr>
    </w:lvl>
    <w:lvl w:ilvl="7" w:tplc="04190019" w:tentative="1">
      <w:start w:val="1"/>
      <w:numFmt w:val="lowerLetter"/>
      <w:lvlText w:val="%8."/>
      <w:lvlJc w:val="left"/>
      <w:pPr>
        <w:tabs>
          <w:tab w:val="num" w:pos="5505"/>
        </w:tabs>
        <w:ind w:left="5505" w:hanging="360"/>
      </w:pPr>
    </w:lvl>
    <w:lvl w:ilvl="8" w:tplc="0419001B" w:tentative="1">
      <w:start w:val="1"/>
      <w:numFmt w:val="lowerRoman"/>
      <w:lvlText w:val="%9."/>
      <w:lvlJc w:val="right"/>
      <w:pPr>
        <w:tabs>
          <w:tab w:val="num" w:pos="6225"/>
        </w:tabs>
        <w:ind w:left="6225" w:hanging="180"/>
      </w:pPr>
    </w:lvl>
  </w:abstractNum>
  <w:abstractNum w:abstractNumId="34" w15:restartNumberingAfterBreak="0">
    <w:nsid w:val="7B2F018A"/>
    <w:multiLevelType w:val="hybridMultilevel"/>
    <w:tmpl w:val="F5B6F308"/>
    <w:lvl w:ilvl="0" w:tplc="5AE0CE64">
      <w:start w:val="1"/>
      <w:numFmt w:val="upperRoman"/>
      <w:lvlText w:val="%1."/>
      <w:lvlJc w:val="left"/>
      <w:pPr>
        <w:tabs>
          <w:tab w:val="num" w:pos="1134"/>
        </w:tabs>
        <w:ind w:left="1134" w:hanging="567"/>
      </w:pPr>
      <w:rPr>
        <w:rFonts w:hint="default"/>
      </w:rPr>
    </w:lvl>
    <w:lvl w:ilvl="1" w:tplc="04190019">
      <w:start w:val="1"/>
      <w:numFmt w:val="upperRoman"/>
      <w:lvlText w:val="%2."/>
      <w:lvlJc w:val="left"/>
      <w:pPr>
        <w:tabs>
          <w:tab w:val="num" w:pos="1134"/>
        </w:tabs>
        <w:ind w:left="1134" w:hanging="567"/>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7F5F3C49"/>
    <w:multiLevelType w:val="hybridMultilevel"/>
    <w:tmpl w:val="797C2A66"/>
    <w:lvl w:ilvl="0" w:tplc="FCA01DEA">
      <w:start w:val="1"/>
      <w:numFmt w:val="decimal"/>
      <w:lvlText w:val="%1."/>
      <w:lvlJc w:val="left"/>
      <w:pPr>
        <w:tabs>
          <w:tab w:val="num" w:pos="405"/>
        </w:tabs>
        <w:ind w:left="405" w:hanging="360"/>
      </w:pPr>
      <w:rPr>
        <w:rFonts w:hint="default"/>
      </w:rPr>
    </w:lvl>
    <w:lvl w:ilvl="1" w:tplc="24BEFBC6" w:tentative="1">
      <w:start w:val="1"/>
      <w:numFmt w:val="lowerLetter"/>
      <w:lvlText w:val="%2."/>
      <w:lvlJc w:val="left"/>
      <w:pPr>
        <w:tabs>
          <w:tab w:val="num" w:pos="1125"/>
        </w:tabs>
        <w:ind w:left="1125" w:hanging="360"/>
      </w:pPr>
    </w:lvl>
    <w:lvl w:ilvl="2" w:tplc="8E2A75C8" w:tentative="1">
      <w:start w:val="1"/>
      <w:numFmt w:val="lowerRoman"/>
      <w:lvlText w:val="%3."/>
      <w:lvlJc w:val="right"/>
      <w:pPr>
        <w:tabs>
          <w:tab w:val="num" w:pos="1845"/>
        </w:tabs>
        <w:ind w:left="1845" w:hanging="180"/>
      </w:pPr>
    </w:lvl>
    <w:lvl w:ilvl="3" w:tplc="FA52DC70" w:tentative="1">
      <w:start w:val="1"/>
      <w:numFmt w:val="decimal"/>
      <w:lvlText w:val="%4."/>
      <w:lvlJc w:val="left"/>
      <w:pPr>
        <w:tabs>
          <w:tab w:val="num" w:pos="2565"/>
        </w:tabs>
        <w:ind w:left="2565" w:hanging="360"/>
      </w:pPr>
    </w:lvl>
    <w:lvl w:ilvl="4" w:tplc="5BB2535E" w:tentative="1">
      <w:start w:val="1"/>
      <w:numFmt w:val="lowerLetter"/>
      <w:lvlText w:val="%5."/>
      <w:lvlJc w:val="left"/>
      <w:pPr>
        <w:tabs>
          <w:tab w:val="num" w:pos="3285"/>
        </w:tabs>
        <w:ind w:left="3285" w:hanging="360"/>
      </w:pPr>
    </w:lvl>
    <w:lvl w:ilvl="5" w:tplc="B32AED46" w:tentative="1">
      <w:start w:val="1"/>
      <w:numFmt w:val="lowerRoman"/>
      <w:lvlText w:val="%6."/>
      <w:lvlJc w:val="right"/>
      <w:pPr>
        <w:tabs>
          <w:tab w:val="num" w:pos="4005"/>
        </w:tabs>
        <w:ind w:left="4005" w:hanging="180"/>
      </w:pPr>
    </w:lvl>
    <w:lvl w:ilvl="6" w:tplc="4746C51E" w:tentative="1">
      <w:start w:val="1"/>
      <w:numFmt w:val="decimal"/>
      <w:lvlText w:val="%7."/>
      <w:lvlJc w:val="left"/>
      <w:pPr>
        <w:tabs>
          <w:tab w:val="num" w:pos="4725"/>
        </w:tabs>
        <w:ind w:left="4725" w:hanging="360"/>
      </w:pPr>
    </w:lvl>
    <w:lvl w:ilvl="7" w:tplc="A8C4122C" w:tentative="1">
      <w:start w:val="1"/>
      <w:numFmt w:val="lowerLetter"/>
      <w:lvlText w:val="%8."/>
      <w:lvlJc w:val="left"/>
      <w:pPr>
        <w:tabs>
          <w:tab w:val="num" w:pos="5445"/>
        </w:tabs>
        <w:ind w:left="5445" w:hanging="360"/>
      </w:pPr>
    </w:lvl>
    <w:lvl w:ilvl="8" w:tplc="5DEC8860" w:tentative="1">
      <w:start w:val="1"/>
      <w:numFmt w:val="lowerRoman"/>
      <w:lvlText w:val="%9."/>
      <w:lvlJc w:val="right"/>
      <w:pPr>
        <w:tabs>
          <w:tab w:val="num" w:pos="6165"/>
        </w:tabs>
        <w:ind w:left="6165" w:hanging="180"/>
      </w:pPr>
    </w:lvl>
  </w:abstractNum>
  <w:num w:numId="1">
    <w:abstractNumId w:val="16"/>
  </w:num>
  <w:num w:numId="2">
    <w:abstractNumId w:val="2"/>
  </w:num>
  <w:num w:numId="3">
    <w:abstractNumId w:val="21"/>
  </w:num>
  <w:num w:numId="4">
    <w:abstractNumId w:val="34"/>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3"/>
  </w:num>
  <w:num w:numId="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5"/>
  </w:num>
  <w:num w:numId="12">
    <w:abstractNumId w:val="5"/>
  </w:num>
  <w:num w:numId="13">
    <w:abstractNumId w:val="17"/>
  </w:num>
  <w:num w:numId="14">
    <w:abstractNumId w:val="11"/>
  </w:num>
  <w:num w:numId="15">
    <w:abstractNumId w:val="31"/>
  </w:num>
  <w:num w:numId="16">
    <w:abstractNumId w:val="33"/>
  </w:num>
  <w:num w:numId="17">
    <w:abstractNumId w:val="0"/>
  </w:num>
  <w:num w:numId="18">
    <w:abstractNumId w:val="4"/>
  </w:num>
  <w:num w:numId="19">
    <w:abstractNumId w:val="26"/>
  </w:num>
  <w:num w:numId="20">
    <w:abstractNumId w:val="24"/>
  </w:num>
  <w:num w:numId="21">
    <w:abstractNumId w:val="16"/>
  </w:num>
  <w:num w:numId="22">
    <w:abstractNumId w:val="16"/>
  </w:num>
  <w:num w:numId="23">
    <w:abstractNumId w:val="16"/>
  </w:num>
  <w:num w:numId="24">
    <w:abstractNumId w:val="16"/>
  </w:num>
  <w:num w:numId="25">
    <w:abstractNumId w:val="16"/>
  </w:num>
  <w:num w:numId="26">
    <w:abstractNumId w:val="28"/>
  </w:num>
  <w:num w:numId="27">
    <w:abstractNumId w:val="9"/>
  </w:num>
  <w:num w:numId="28">
    <w:abstractNumId w:val="7"/>
  </w:num>
  <w:num w:numId="29">
    <w:abstractNumId w:val="20"/>
  </w:num>
  <w:num w:numId="30">
    <w:abstractNumId w:val="19"/>
  </w:num>
  <w:num w:numId="31">
    <w:abstractNumId w:val="32"/>
  </w:num>
  <w:num w:numId="32">
    <w:abstractNumId w:val="8"/>
  </w:num>
  <w:num w:numId="33">
    <w:abstractNumId w:val="6"/>
  </w:num>
  <w:num w:numId="34">
    <w:abstractNumId w:val="16"/>
  </w:num>
  <w:num w:numId="35">
    <w:abstractNumId w:val="14"/>
  </w:num>
  <w:num w:numId="36">
    <w:abstractNumId w:val="15"/>
  </w:num>
  <w:num w:numId="37">
    <w:abstractNumId w:val="10"/>
  </w:num>
  <w:num w:numId="38">
    <w:abstractNumId w:val="16"/>
  </w:num>
  <w:num w:numId="39">
    <w:abstractNumId w:val="13"/>
  </w:num>
  <w:num w:numId="40">
    <w:abstractNumId w:val="25"/>
  </w:num>
  <w:num w:numId="41">
    <w:abstractNumId w:val="12"/>
  </w:num>
  <w:num w:numId="42">
    <w:abstractNumId w:val="1"/>
  </w:num>
  <w:num w:numId="43">
    <w:abstractNumId w:val="29"/>
  </w:num>
  <w:num w:numId="44">
    <w:abstractNumId w:val="18"/>
  </w:num>
  <w:num w:numId="45">
    <w:abstractNumId w:val="22"/>
  </w:num>
  <w:num w:numId="46">
    <w:abstractNumId w:val="27"/>
  </w:num>
  <w:num w:numId="47">
    <w:abstractNumId w:val="16"/>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313"/>
    <w:rsid w:val="0000027F"/>
    <w:rsid w:val="0000276F"/>
    <w:rsid w:val="000028E2"/>
    <w:rsid w:val="00005351"/>
    <w:rsid w:val="00005800"/>
    <w:rsid w:val="00005EEF"/>
    <w:rsid w:val="00006C18"/>
    <w:rsid w:val="00007519"/>
    <w:rsid w:val="00010AE1"/>
    <w:rsid w:val="000115CB"/>
    <w:rsid w:val="0001160B"/>
    <w:rsid w:val="00011942"/>
    <w:rsid w:val="0001243B"/>
    <w:rsid w:val="00013EFC"/>
    <w:rsid w:val="00014926"/>
    <w:rsid w:val="0001543F"/>
    <w:rsid w:val="00015C14"/>
    <w:rsid w:val="00015D7E"/>
    <w:rsid w:val="000167DA"/>
    <w:rsid w:val="00016FB8"/>
    <w:rsid w:val="00016FC0"/>
    <w:rsid w:val="000208BC"/>
    <w:rsid w:val="00020E75"/>
    <w:rsid w:val="00021441"/>
    <w:rsid w:val="000215FC"/>
    <w:rsid w:val="000235D4"/>
    <w:rsid w:val="00024DD1"/>
    <w:rsid w:val="00024FD4"/>
    <w:rsid w:val="00025685"/>
    <w:rsid w:val="000262D7"/>
    <w:rsid w:val="00026867"/>
    <w:rsid w:val="00026AD1"/>
    <w:rsid w:val="00026D34"/>
    <w:rsid w:val="00027165"/>
    <w:rsid w:val="00027A7B"/>
    <w:rsid w:val="00030514"/>
    <w:rsid w:val="00030971"/>
    <w:rsid w:val="000309B6"/>
    <w:rsid w:val="00030B53"/>
    <w:rsid w:val="0003276E"/>
    <w:rsid w:val="00032AE2"/>
    <w:rsid w:val="00032D48"/>
    <w:rsid w:val="00033625"/>
    <w:rsid w:val="00034141"/>
    <w:rsid w:val="0003417A"/>
    <w:rsid w:val="00034C73"/>
    <w:rsid w:val="000360E9"/>
    <w:rsid w:val="00036F18"/>
    <w:rsid w:val="00037725"/>
    <w:rsid w:val="00037DD8"/>
    <w:rsid w:val="00040301"/>
    <w:rsid w:val="00040A89"/>
    <w:rsid w:val="00042A18"/>
    <w:rsid w:val="00042F64"/>
    <w:rsid w:val="00043123"/>
    <w:rsid w:val="000439CE"/>
    <w:rsid w:val="00044D4D"/>
    <w:rsid w:val="00044E6E"/>
    <w:rsid w:val="000450E1"/>
    <w:rsid w:val="00046516"/>
    <w:rsid w:val="000474FB"/>
    <w:rsid w:val="000511B3"/>
    <w:rsid w:val="00051C3F"/>
    <w:rsid w:val="0005331D"/>
    <w:rsid w:val="00053805"/>
    <w:rsid w:val="000544EA"/>
    <w:rsid w:val="0005489C"/>
    <w:rsid w:val="00054AC4"/>
    <w:rsid w:val="00055050"/>
    <w:rsid w:val="00055271"/>
    <w:rsid w:val="0005533E"/>
    <w:rsid w:val="00055C05"/>
    <w:rsid w:val="00055D9C"/>
    <w:rsid w:val="00057719"/>
    <w:rsid w:val="00057D64"/>
    <w:rsid w:val="00060C44"/>
    <w:rsid w:val="00060F12"/>
    <w:rsid w:val="0006134B"/>
    <w:rsid w:val="0006180C"/>
    <w:rsid w:val="0006284E"/>
    <w:rsid w:val="000629BD"/>
    <w:rsid w:val="000629CD"/>
    <w:rsid w:val="00063A20"/>
    <w:rsid w:val="00064BE4"/>
    <w:rsid w:val="00066092"/>
    <w:rsid w:val="00066523"/>
    <w:rsid w:val="00066981"/>
    <w:rsid w:val="00066B30"/>
    <w:rsid w:val="00067C84"/>
    <w:rsid w:val="000700A2"/>
    <w:rsid w:val="000704CA"/>
    <w:rsid w:val="00070C50"/>
    <w:rsid w:val="000711DE"/>
    <w:rsid w:val="00073119"/>
    <w:rsid w:val="00073834"/>
    <w:rsid w:val="00074725"/>
    <w:rsid w:val="000748F3"/>
    <w:rsid w:val="00074A4A"/>
    <w:rsid w:val="000757EE"/>
    <w:rsid w:val="00075A2E"/>
    <w:rsid w:val="00075D9D"/>
    <w:rsid w:val="00076400"/>
    <w:rsid w:val="00076557"/>
    <w:rsid w:val="00076648"/>
    <w:rsid w:val="00076D2D"/>
    <w:rsid w:val="00076DCF"/>
    <w:rsid w:val="00077578"/>
    <w:rsid w:val="00077D96"/>
    <w:rsid w:val="00081789"/>
    <w:rsid w:val="0008181A"/>
    <w:rsid w:val="00081979"/>
    <w:rsid w:val="00081CB1"/>
    <w:rsid w:val="00082B09"/>
    <w:rsid w:val="0008351C"/>
    <w:rsid w:val="00083B22"/>
    <w:rsid w:val="000844C6"/>
    <w:rsid w:val="00084B31"/>
    <w:rsid w:val="00085130"/>
    <w:rsid w:val="000859AF"/>
    <w:rsid w:val="00085DEE"/>
    <w:rsid w:val="00086E15"/>
    <w:rsid w:val="000871B7"/>
    <w:rsid w:val="00090295"/>
    <w:rsid w:val="00091166"/>
    <w:rsid w:val="00092734"/>
    <w:rsid w:val="0009310D"/>
    <w:rsid w:val="000937A4"/>
    <w:rsid w:val="00093B7C"/>
    <w:rsid w:val="00096010"/>
    <w:rsid w:val="000965F6"/>
    <w:rsid w:val="000969DD"/>
    <w:rsid w:val="00096D41"/>
    <w:rsid w:val="0009702F"/>
    <w:rsid w:val="000A084A"/>
    <w:rsid w:val="000A20EB"/>
    <w:rsid w:val="000A345F"/>
    <w:rsid w:val="000A3B0A"/>
    <w:rsid w:val="000A3CB7"/>
    <w:rsid w:val="000A4CD1"/>
    <w:rsid w:val="000A515D"/>
    <w:rsid w:val="000A52A5"/>
    <w:rsid w:val="000A52C2"/>
    <w:rsid w:val="000A77D3"/>
    <w:rsid w:val="000A7F1F"/>
    <w:rsid w:val="000B01E5"/>
    <w:rsid w:val="000B0E39"/>
    <w:rsid w:val="000B2953"/>
    <w:rsid w:val="000B2DD2"/>
    <w:rsid w:val="000B3A64"/>
    <w:rsid w:val="000B3B89"/>
    <w:rsid w:val="000B46ED"/>
    <w:rsid w:val="000B47BA"/>
    <w:rsid w:val="000B4D2D"/>
    <w:rsid w:val="000B4D66"/>
    <w:rsid w:val="000B50A4"/>
    <w:rsid w:val="000B5523"/>
    <w:rsid w:val="000B572D"/>
    <w:rsid w:val="000B5EA4"/>
    <w:rsid w:val="000B67EB"/>
    <w:rsid w:val="000B6D16"/>
    <w:rsid w:val="000B79C9"/>
    <w:rsid w:val="000B7FC8"/>
    <w:rsid w:val="000C01E2"/>
    <w:rsid w:val="000C0869"/>
    <w:rsid w:val="000C0DF3"/>
    <w:rsid w:val="000C0ED5"/>
    <w:rsid w:val="000C110C"/>
    <w:rsid w:val="000C15A1"/>
    <w:rsid w:val="000C29C7"/>
    <w:rsid w:val="000C338D"/>
    <w:rsid w:val="000C3E82"/>
    <w:rsid w:val="000C4144"/>
    <w:rsid w:val="000C48B5"/>
    <w:rsid w:val="000C4ADE"/>
    <w:rsid w:val="000C4B7A"/>
    <w:rsid w:val="000C74E2"/>
    <w:rsid w:val="000C788C"/>
    <w:rsid w:val="000C7F95"/>
    <w:rsid w:val="000D0E66"/>
    <w:rsid w:val="000D1F82"/>
    <w:rsid w:val="000D22AE"/>
    <w:rsid w:val="000D29CA"/>
    <w:rsid w:val="000D5C29"/>
    <w:rsid w:val="000D6671"/>
    <w:rsid w:val="000D7ABA"/>
    <w:rsid w:val="000D7CC9"/>
    <w:rsid w:val="000E0DED"/>
    <w:rsid w:val="000E1A23"/>
    <w:rsid w:val="000E21BD"/>
    <w:rsid w:val="000E2230"/>
    <w:rsid w:val="000E34C5"/>
    <w:rsid w:val="000E3DFC"/>
    <w:rsid w:val="000E42AA"/>
    <w:rsid w:val="000E54EC"/>
    <w:rsid w:val="000E5CF7"/>
    <w:rsid w:val="000E5D9E"/>
    <w:rsid w:val="000E66A1"/>
    <w:rsid w:val="000E67A5"/>
    <w:rsid w:val="000E6D76"/>
    <w:rsid w:val="000E6FED"/>
    <w:rsid w:val="000E7EB2"/>
    <w:rsid w:val="000F0C62"/>
    <w:rsid w:val="000F11AE"/>
    <w:rsid w:val="000F1268"/>
    <w:rsid w:val="000F13D9"/>
    <w:rsid w:val="000F210D"/>
    <w:rsid w:val="000F3EDA"/>
    <w:rsid w:val="000F41B2"/>
    <w:rsid w:val="000F53D3"/>
    <w:rsid w:val="000F69A5"/>
    <w:rsid w:val="000F69C7"/>
    <w:rsid w:val="000F707A"/>
    <w:rsid w:val="000F7D08"/>
    <w:rsid w:val="000F7F5C"/>
    <w:rsid w:val="00100CE8"/>
    <w:rsid w:val="0010114F"/>
    <w:rsid w:val="00101202"/>
    <w:rsid w:val="00101338"/>
    <w:rsid w:val="00101D45"/>
    <w:rsid w:val="00102DDC"/>
    <w:rsid w:val="00103A9A"/>
    <w:rsid w:val="001045C4"/>
    <w:rsid w:val="0010467B"/>
    <w:rsid w:val="00104946"/>
    <w:rsid w:val="00104FA6"/>
    <w:rsid w:val="001102D5"/>
    <w:rsid w:val="00110613"/>
    <w:rsid w:val="00110BCF"/>
    <w:rsid w:val="001116F8"/>
    <w:rsid w:val="0011282F"/>
    <w:rsid w:val="00112D4A"/>
    <w:rsid w:val="0011346F"/>
    <w:rsid w:val="001145C3"/>
    <w:rsid w:val="00115D57"/>
    <w:rsid w:val="001160E1"/>
    <w:rsid w:val="00116A4D"/>
    <w:rsid w:val="0012095C"/>
    <w:rsid w:val="001212C3"/>
    <w:rsid w:val="001213FE"/>
    <w:rsid w:val="00121A01"/>
    <w:rsid w:val="00122CCE"/>
    <w:rsid w:val="00123A14"/>
    <w:rsid w:val="00125510"/>
    <w:rsid w:val="00125621"/>
    <w:rsid w:val="00125AE8"/>
    <w:rsid w:val="00125FFE"/>
    <w:rsid w:val="0012675C"/>
    <w:rsid w:val="00126AFE"/>
    <w:rsid w:val="001276E5"/>
    <w:rsid w:val="00127EED"/>
    <w:rsid w:val="00130AD9"/>
    <w:rsid w:val="0013107F"/>
    <w:rsid w:val="0013201C"/>
    <w:rsid w:val="0013227B"/>
    <w:rsid w:val="001324DE"/>
    <w:rsid w:val="00133277"/>
    <w:rsid w:val="0013395B"/>
    <w:rsid w:val="0013496E"/>
    <w:rsid w:val="001349BB"/>
    <w:rsid w:val="001352B6"/>
    <w:rsid w:val="00135569"/>
    <w:rsid w:val="00137FBF"/>
    <w:rsid w:val="00140CC9"/>
    <w:rsid w:val="001412DB"/>
    <w:rsid w:val="0014229B"/>
    <w:rsid w:val="00142481"/>
    <w:rsid w:val="00142F29"/>
    <w:rsid w:val="00143237"/>
    <w:rsid w:val="0014436C"/>
    <w:rsid w:val="0014678E"/>
    <w:rsid w:val="00147A5B"/>
    <w:rsid w:val="001500A4"/>
    <w:rsid w:val="00150672"/>
    <w:rsid w:val="001512A8"/>
    <w:rsid w:val="00151FB2"/>
    <w:rsid w:val="00152234"/>
    <w:rsid w:val="0015420C"/>
    <w:rsid w:val="001543C8"/>
    <w:rsid w:val="00154F78"/>
    <w:rsid w:val="00155169"/>
    <w:rsid w:val="00155472"/>
    <w:rsid w:val="001561EC"/>
    <w:rsid w:val="001566DF"/>
    <w:rsid w:val="00156D2A"/>
    <w:rsid w:val="0016032E"/>
    <w:rsid w:val="00161C6A"/>
    <w:rsid w:val="001620F8"/>
    <w:rsid w:val="00162D92"/>
    <w:rsid w:val="00162F35"/>
    <w:rsid w:val="00163D34"/>
    <w:rsid w:val="00165092"/>
    <w:rsid w:val="0016733F"/>
    <w:rsid w:val="001712F9"/>
    <w:rsid w:val="0017138D"/>
    <w:rsid w:val="00172676"/>
    <w:rsid w:val="0017322F"/>
    <w:rsid w:val="001739BC"/>
    <w:rsid w:val="00173CAD"/>
    <w:rsid w:val="00173F91"/>
    <w:rsid w:val="00174048"/>
    <w:rsid w:val="001752F8"/>
    <w:rsid w:val="0017532C"/>
    <w:rsid w:val="00175BBC"/>
    <w:rsid w:val="00175CED"/>
    <w:rsid w:val="00176175"/>
    <w:rsid w:val="0017654A"/>
    <w:rsid w:val="00176794"/>
    <w:rsid w:val="00177F86"/>
    <w:rsid w:val="001802A1"/>
    <w:rsid w:val="00180943"/>
    <w:rsid w:val="00180D7B"/>
    <w:rsid w:val="00181943"/>
    <w:rsid w:val="00182056"/>
    <w:rsid w:val="0018229F"/>
    <w:rsid w:val="0018344E"/>
    <w:rsid w:val="00183C04"/>
    <w:rsid w:val="001857D3"/>
    <w:rsid w:val="00186120"/>
    <w:rsid w:val="00186B6B"/>
    <w:rsid w:val="00187248"/>
    <w:rsid w:val="001873F0"/>
    <w:rsid w:val="00190F39"/>
    <w:rsid w:val="00192FE1"/>
    <w:rsid w:val="0019325B"/>
    <w:rsid w:val="00194960"/>
    <w:rsid w:val="00194A8D"/>
    <w:rsid w:val="00194C5B"/>
    <w:rsid w:val="001959A4"/>
    <w:rsid w:val="001962DF"/>
    <w:rsid w:val="00196592"/>
    <w:rsid w:val="001A0622"/>
    <w:rsid w:val="001A10C5"/>
    <w:rsid w:val="001A15BD"/>
    <w:rsid w:val="001A1AC2"/>
    <w:rsid w:val="001A2C82"/>
    <w:rsid w:val="001A326C"/>
    <w:rsid w:val="001A35FC"/>
    <w:rsid w:val="001A368D"/>
    <w:rsid w:val="001A42D1"/>
    <w:rsid w:val="001A45B9"/>
    <w:rsid w:val="001A491D"/>
    <w:rsid w:val="001A5AAC"/>
    <w:rsid w:val="001A6255"/>
    <w:rsid w:val="001A65F5"/>
    <w:rsid w:val="001A7964"/>
    <w:rsid w:val="001B002C"/>
    <w:rsid w:val="001B07A6"/>
    <w:rsid w:val="001B1755"/>
    <w:rsid w:val="001B1B13"/>
    <w:rsid w:val="001B223D"/>
    <w:rsid w:val="001B36AC"/>
    <w:rsid w:val="001B3A39"/>
    <w:rsid w:val="001B4625"/>
    <w:rsid w:val="001B4739"/>
    <w:rsid w:val="001B55DB"/>
    <w:rsid w:val="001B56C2"/>
    <w:rsid w:val="001B68A4"/>
    <w:rsid w:val="001B7182"/>
    <w:rsid w:val="001B74D9"/>
    <w:rsid w:val="001B7B06"/>
    <w:rsid w:val="001C0459"/>
    <w:rsid w:val="001C08B1"/>
    <w:rsid w:val="001C0F01"/>
    <w:rsid w:val="001C1456"/>
    <w:rsid w:val="001C24FF"/>
    <w:rsid w:val="001C520D"/>
    <w:rsid w:val="001C5C6E"/>
    <w:rsid w:val="001C6319"/>
    <w:rsid w:val="001C6F89"/>
    <w:rsid w:val="001C7E34"/>
    <w:rsid w:val="001D0575"/>
    <w:rsid w:val="001D0A93"/>
    <w:rsid w:val="001D0AEE"/>
    <w:rsid w:val="001D0EF0"/>
    <w:rsid w:val="001D1331"/>
    <w:rsid w:val="001D13C7"/>
    <w:rsid w:val="001D2014"/>
    <w:rsid w:val="001D2131"/>
    <w:rsid w:val="001D2527"/>
    <w:rsid w:val="001D3583"/>
    <w:rsid w:val="001D4826"/>
    <w:rsid w:val="001D5426"/>
    <w:rsid w:val="001D5669"/>
    <w:rsid w:val="001D61EC"/>
    <w:rsid w:val="001D706E"/>
    <w:rsid w:val="001D7CB1"/>
    <w:rsid w:val="001E0097"/>
    <w:rsid w:val="001E04AF"/>
    <w:rsid w:val="001E059F"/>
    <w:rsid w:val="001E0F21"/>
    <w:rsid w:val="001E1E10"/>
    <w:rsid w:val="001E246D"/>
    <w:rsid w:val="001E2D07"/>
    <w:rsid w:val="001E3EDB"/>
    <w:rsid w:val="001E4A9B"/>
    <w:rsid w:val="001E4E77"/>
    <w:rsid w:val="001E5704"/>
    <w:rsid w:val="001E5D60"/>
    <w:rsid w:val="001E5D8E"/>
    <w:rsid w:val="001E5F68"/>
    <w:rsid w:val="001E6148"/>
    <w:rsid w:val="001E6865"/>
    <w:rsid w:val="001E6FDC"/>
    <w:rsid w:val="001E71EA"/>
    <w:rsid w:val="001E72B6"/>
    <w:rsid w:val="001F0526"/>
    <w:rsid w:val="001F064B"/>
    <w:rsid w:val="001F07F4"/>
    <w:rsid w:val="001F09AB"/>
    <w:rsid w:val="001F0B3F"/>
    <w:rsid w:val="001F125E"/>
    <w:rsid w:val="001F1267"/>
    <w:rsid w:val="001F1EC2"/>
    <w:rsid w:val="001F2124"/>
    <w:rsid w:val="001F242E"/>
    <w:rsid w:val="001F2B6B"/>
    <w:rsid w:val="001F3F91"/>
    <w:rsid w:val="001F55E8"/>
    <w:rsid w:val="001F58BA"/>
    <w:rsid w:val="001F6C67"/>
    <w:rsid w:val="001F73E6"/>
    <w:rsid w:val="001F7794"/>
    <w:rsid w:val="001F7896"/>
    <w:rsid w:val="00200C47"/>
    <w:rsid w:val="002020A3"/>
    <w:rsid w:val="002020EC"/>
    <w:rsid w:val="0020315F"/>
    <w:rsid w:val="00204274"/>
    <w:rsid w:val="00204285"/>
    <w:rsid w:val="0020472F"/>
    <w:rsid w:val="0020510D"/>
    <w:rsid w:val="00206C41"/>
    <w:rsid w:val="00206C65"/>
    <w:rsid w:val="00206DBB"/>
    <w:rsid w:val="00207C6F"/>
    <w:rsid w:val="0021005F"/>
    <w:rsid w:val="002100BF"/>
    <w:rsid w:val="002113A7"/>
    <w:rsid w:val="0021164A"/>
    <w:rsid w:val="002121A5"/>
    <w:rsid w:val="002123E0"/>
    <w:rsid w:val="00212959"/>
    <w:rsid w:val="00212CC1"/>
    <w:rsid w:val="00212D85"/>
    <w:rsid w:val="0021351A"/>
    <w:rsid w:val="00213701"/>
    <w:rsid w:val="002142E0"/>
    <w:rsid w:val="00215778"/>
    <w:rsid w:val="00215915"/>
    <w:rsid w:val="00215992"/>
    <w:rsid w:val="00215E7D"/>
    <w:rsid w:val="00217C25"/>
    <w:rsid w:val="00217E27"/>
    <w:rsid w:val="00220A52"/>
    <w:rsid w:val="0022171D"/>
    <w:rsid w:val="002219A9"/>
    <w:rsid w:val="00221FA1"/>
    <w:rsid w:val="0022208B"/>
    <w:rsid w:val="002220A1"/>
    <w:rsid w:val="00222B5A"/>
    <w:rsid w:val="00222EEC"/>
    <w:rsid w:val="00223E1E"/>
    <w:rsid w:val="002244C1"/>
    <w:rsid w:val="00225C16"/>
    <w:rsid w:val="00225C9F"/>
    <w:rsid w:val="00226161"/>
    <w:rsid w:val="00227505"/>
    <w:rsid w:val="00231C4A"/>
    <w:rsid w:val="002321AB"/>
    <w:rsid w:val="00233D99"/>
    <w:rsid w:val="002345CB"/>
    <w:rsid w:val="0023484F"/>
    <w:rsid w:val="00234B7F"/>
    <w:rsid w:val="0023521A"/>
    <w:rsid w:val="002352AF"/>
    <w:rsid w:val="002352B1"/>
    <w:rsid w:val="00235D3C"/>
    <w:rsid w:val="00237671"/>
    <w:rsid w:val="00237DE4"/>
    <w:rsid w:val="00240C1E"/>
    <w:rsid w:val="00240DF4"/>
    <w:rsid w:val="002415E2"/>
    <w:rsid w:val="002429CE"/>
    <w:rsid w:val="00242C8A"/>
    <w:rsid w:val="0024339C"/>
    <w:rsid w:val="00243F31"/>
    <w:rsid w:val="002441D5"/>
    <w:rsid w:val="00244390"/>
    <w:rsid w:val="00246491"/>
    <w:rsid w:val="002468F5"/>
    <w:rsid w:val="0024792D"/>
    <w:rsid w:val="00247C00"/>
    <w:rsid w:val="00247EB9"/>
    <w:rsid w:val="0025055D"/>
    <w:rsid w:val="00250886"/>
    <w:rsid w:val="00252F21"/>
    <w:rsid w:val="002546DB"/>
    <w:rsid w:val="00255648"/>
    <w:rsid w:val="00255A1A"/>
    <w:rsid w:val="00255F2D"/>
    <w:rsid w:val="00256492"/>
    <w:rsid w:val="00257012"/>
    <w:rsid w:val="00257B91"/>
    <w:rsid w:val="00260DE6"/>
    <w:rsid w:val="00262715"/>
    <w:rsid w:val="00264CE6"/>
    <w:rsid w:val="00264ED2"/>
    <w:rsid w:val="002657F7"/>
    <w:rsid w:val="002661C4"/>
    <w:rsid w:val="0026665F"/>
    <w:rsid w:val="00266AAE"/>
    <w:rsid w:val="00266EA1"/>
    <w:rsid w:val="00267596"/>
    <w:rsid w:val="00267CCB"/>
    <w:rsid w:val="00270ACE"/>
    <w:rsid w:val="00270D07"/>
    <w:rsid w:val="00271005"/>
    <w:rsid w:val="00271F31"/>
    <w:rsid w:val="002727DA"/>
    <w:rsid w:val="00273323"/>
    <w:rsid w:val="00273F97"/>
    <w:rsid w:val="0027499E"/>
    <w:rsid w:val="0027507F"/>
    <w:rsid w:val="002752B5"/>
    <w:rsid w:val="002758D6"/>
    <w:rsid w:val="00275BAD"/>
    <w:rsid w:val="00275EFA"/>
    <w:rsid w:val="00277690"/>
    <w:rsid w:val="002776D3"/>
    <w:rsid w:val="00277E9B"/>
    <w:rsid w:val="00280BBD"/>
    <w:rsid w:val="00280EAC"/>
    <w:rsid w:val="00281726"/>
    <w:rsid w:val="00281C40"/>
    <w:rsid w:val="002827B7"/>
    <w:rsid w:val="00282DB6"/>
    <w:rsid w:val="00284433"/>
    <w:rsid w:val="00284D9E"/>
    <w:rsid w:val="002855DC"/>
    <w:rsid w:val="0028655C"/>
    <w:rsid w:val="00287595"/>
    <w:rsid w:val="00287B09"/>
    <w:rsid w:val="00290605"/>
    <w:rsid w:val="0029061A"/>
    <w:rsid w:val="00291438"/>
    <w:rsid w:val="002921CE"/>
    <w:rsid w:val="0029256B"/>
    <w:rsid w:val="00292AA9"/>
    <w:rsid w:val="00292CB3"/>
    <w:rsid w:val="00292FFC"/>
    <w:rsid w:val="00293404"/>
    <w:rsid w:val="00293735"/>
    <w:rsid w:val="002949E9"/>
    <w:rsid w:val="0029523D"/>
    <w:rsid w:val="00295CDD"/>
    <w:rsid w:val="00296563"/>
    <w:rsid w:val="0029721D"/>
    <w:rsid w:val="002A0201"/>
    <w:rsid w:val="002A0793"/>
    <w:rsid w:val="002A0CE3"/>
    <w:rsid w:val="002A134B"/>
    <w:rsid w:val="002A1815"/>
    <w:rsid w:val="002A1AAF"/>
    <w:rsid w:val="002A2FC5"/>
    <w:rsid w:val="002A58AD"/>
    <w:rsid w:val="002A5A9F"/>
    <w:rsid w:val="002A62F0"/>
    <w:rsid w:val="002A63A1"/>
    <w:rsid w:val="002A6657"/>
    <w:rsid w:val="002A71D8"/>
    <w:rsid w:val="002A75DC"/>
    <w:rsid w:val="002A7686"/>
    <w:rsid w:val="002A7CEA"/>
    <w:rsid w:val="002B1029"/>
    <w:rsid w:val="002B110C"/>
    <w:rsid w:val="002B1971"/>
    <w:rsid w:val="002B1BFD"/>
    <w:rsid w:val="002B1ED3"/>
    <w:rsid w:val="002B2D73"/>
    <w:rsid w:val="002B33CB"/>
    <w:rsid w:val="002B3B9B"/>
    <w:rsid w:val="002B3C61"/>
    <w:rsid w:val="002B479F"/>
    <w:rsid w:val="002B52EE"/>
    <w:rsid w:val="002B6228"/>
    <w:rsid w:val="002B6724"/>
    <w:rsid w:val="002B7301"/>
    <w:rsid w:val="002C0A74"/>
    <w:rsid w:val="002C33E1"/>
    <w:rsid w:val="002C3496"/>
    <w:rsid w:val="002C40EE"/>
    <w:rsid w:val="002C41E5"/>
    <w:rsid w:val="002C5587"/>
    <w:rsid w:val="002C55A1"/>
    <w:rsid w:val="002C69FE"/>
    <w:rsid w:val="002C7076"/>
    <w:rsid w:val="002C7491"/>
    <w:rsid w:val="002D02C7"/>
    <w:rsid w:val="002D0682"/>
    <w:rsid w:val="002D0F6D"/>
    <w:rsid w:val="002D1124"/>
    <w:rsid w:val="002D11A8"/>
    <w:rsid w:val="002D1943"/>
    <w:rsid w:val="002D34A9"/>
    <w:rsid w:val="002D3BDF"/>
    <w:rsid w:val="002D4087"/>
    <w:rsid w:val="002D4C67"/>
    <w:rsid w:val="002D5283"/>
    <w:rsid w:val="002D59B4"/>
    <w:rsid w:val="002D70D9"/>
    <w:rsid w:val="002D7A48"/>
    <w:rsid w:val="002E1B8D"/>
    <w:rsid w:val="002E440C"/>
    <w:rsid w:val="002E4888"/>
    <w:rsid w:val="002E4D64"/>
    <w:rsid w:val="002E7213"/>
    <w:rsid w:val="002F01FA"/>
    <w:rsid w:val="002F0E99"/>
    <w:rsid w:val="002F1A80"/>
    <w:rsid w:val="002F27D7"/>
    <w:rsid w:val="002F2B1A"/>
    <w:rsid w:val="002F2CB6"/>
    <w:rsid w:val="002F5220"/>
    <w:rsid w:val="002F634F"/>
    <w:rsid w:val="002F642C"/>
    <w:rsid w:val="002F644B"/>
    <w:rsid w:val="002F6461"/>
    <w:rsid w:val="002F7D3A"/>
    <w:rsid w:val="003018BD"/>
    <w:rsid w:val="00301A55"/>
    <w:rsid w:val="00302A48"/>
    <w:rsid w:val="0030392A"/>
    <w:rsid w:val="00303BCB"/>
    <w:rsid w:val="0030444D"/>
    <w:rsid w:val="00304AEF"/>
    <w:rsid w:val="003055AC"/>
    <w:rsid w:val="00305C2D"/>
    <w:rsid w:val="00305C3B"/>
    <w:rsid w:val="00305F36"/>
    <w:rsid w:val="003062EF"/>
    <w:rsid w:val="003066FE"/>
    <w:rsid w:val="00306BF1"/>
    <w:rsid w:val="003075D7"/>
    <w:rsid w:val="003078AB"/>
    <w:rsid w:val="003102A0"/>
    <w:rsid w:val="00311C2A"/>
    <w:rsid w:val="00311CFE"/>
    <w:rsid w:val="00311EA9"/>
    <w:rsid w:val="0031208D"/>
    <w:rsid w:val="0031277D"/>
    <w:rsid w:val="003128E0"/>
    <w:rsid w:val="00312A92"/>
    <w:rsid w:val="0031323D"/>
    <w:rsid w:val="0031494B"/>
    <w:rsid w:val="00314C89"/>
    <w:rsid w:val="00314FB7"/>
    <w:rsid w:val="003166C4"/>
    <w:rsid w:val="0031699E"/>
    <w:rsid w:val="00316B67"/>
    <w:rsid w:val="00317288"/>
    <w:rsid w:val="00317340"/>
    <w:rsid w:val="00317E3B"/>
    <w:rsid w:val="003201F7"/>
    <w:rsid w:val="0032078C"/>
    <w:rsid w:val="00320CCC"/>
    <w:rsid w:val="00322529"/>
    <w:rsid w:val="003226F4"/>
    <w:rsid w:val="00323E4B"/>
    <w:rsid w:val="003240E4"/>
    <w:rsid w:val="00324F62"/>
    <w:rsid w:val="00326B06"/>
    <w:rsid w:val="00326ED5"/>
    <w:rsid w:val="0032796B"/>
    <w:rsid w:val="0032799C"/>
    <w:rsid w:val="00327E53"/>
    <w:rsid w:val="003300DE"/>
    <w:rsid w:val="0033130F"/>
    <w:rsid w:val="0033308F"/>
    <w:rsid w:val="0033338D"/>
    <w:rsid w:val="003335C5"/>
    <w:rsid w:val="00333727"/>
    <w:rsid w:val="003343C9"/>
    <w:rsid w:val="00334AAF"/>
    <w:rsid w:val="00334B78"/>
    <w:rsid w:val="003358E8"/>
    <w:rsid w:val="00336F19"/>
    <w:rsid w:val="003375E0"/>
    <w:rsid w:val="00337D5B"/>
    <w:rsid w:val="003415BF"/>
    <w:rsid w:val="00342B4E"/>
    <w:rsid w:val="00342BFD"/>
    <w:rsid w:val="0034343F"/>
    <w:rsid w:val="0034432C"/>
    <w:rsid w:val="003444E7"/>
    <w:rsid w:val="003447D8"/>
    <w:rsid w:val="00345639"/>
    <w:rsid w:val="00346F4C"/>
    <w:rsid w:val="00347074"/>
    <w:rsid w:val="00350181"/>
    <w:rsid w:val="003502E9"/>
    <w:rsid w:val="00350797"/>
    <w:rsid w:val="00351D29"/>
    <w:rsid w:val="00352341"/>
    <w:rsid w:val="00352BC3"/>
    <w:rsid w:val="00352E6A"/>
    <w:rsid w:val="00354097"/>
    <w:rsid w:val="00354508"/>
    <w:rsid w:val="003545D2"/>
    <w:rsid w:val="00354B05"/>
    <w:rsid w:val="00354FCE"/>
    <w:rsid w:val="00355947"/>
    <w:rsid w:val="00355AFC"/>
    <w:rsid w:val="00355BB3"/>
    <w:rsid w:val="0035670F"/>
    <w:rsid w:val="00356CF6"/>
    <w:rsid w:val="003574ED"/>
    <w:rsid w:val="00357741"/>
    <w:rsid w:val="00360321"/>
    <w:rsid w:val="003617F4"/>
    <w:rsid w:val="0036235F"/>
    <w:rsid w:val="00363D8E"/>
    <w:rsid w:val="00363E5F"/>
    <w:rsid w:val="00364940"/>
    <w:rsid w:val="00364CD4"/>
    <w:rsid w:val="00364F9F"/>
    <w:rsid w:val="00367525"/>
    <w:rsid w:val="00367C6B"/>
    <w:rsid w:val="00370EE2"/>
    <w:rsid w:val="00371DB8"/>
    <w:rsid w:val="00373563"/>
    <w:rsid w:val="00373939"/>
    <w:rsid w:val="00373A20"/>
    <w:rsid w:val="00374398"/>
    <w:rsid w:val="00374CC8"/>
    <w:rsid w:val="00375380"/>
    <w:rsid w:val="003754B8"/>
    <w:rsid w:val="00375C4F"/>
    <w:rsid w:val="00375E48"/>
    <w:rsid w:val="00375E9F"/>
    <w:rsid w:val="00376F12"/>
    <w:rsid w:val="00377ABF"/>
    <w:rsid w:val="0038082A"/>
    <w:rsid w:val="00380C6A"/>
    <w:rsid w:val="003812C1"/>
    <w:rsid w:val="00381941"/>
    <w:rsid w:val="003820A5"/>
    <w:rsid w:val="00382583"/>
    <w:rsid w:val="00383A71"/>
    <w:rsid w:val="00383ECC"/>
    <w:rsid w:val="00384429"/>
    <w:rsid w:val="00384926"/>
    <w:rsid w:val="0038531E"/>
    <w:rsid w:val="0038618F"/>
    <w:rsid w:val="003863CB"/>
    <w:rsid w:val="00386532"/>
    <w:rsid w:val="003865AE"/>
    <w:rsid w:val="00386933"/>
    <w:rsid w:val="00386D25"/>
    <w:rsid w:val="00386FCB"/>
    <w:rsid w:val="00387814"/>
    <w:rsid w:val="0038793A"/>
    <w:rsid w:val="00387ECE"/>
    <w:rsid w:val="00390442"/>
    <w:rsid w:val="003911EE"/>
    <w:rsid w:val="00391A24"/>
    <w:rsid w:val="00391C35"/>
    <w:rsid w:val="00392EE3"/>
    <w:rsid w:val="003932F6"/>
    <w:rsid w:val="003934ED"/>
    <w:rsid w:val="00393A07"/>
    <w:rsid w:val="0039480C"/>
    <w:rsid w:val="003948D7"/>
    <w:rsid w:val="00394C88"/>
    <w:rsid w:val="00394D38"/>
    <w:rsid w:val="003951FF"/>
    <w:rsid w:val="00395630"/>
    <w:rsid w:val="00395AD4"/>
    <w:rsid w:val="00395AF8"/>
    <w:rsid w:val="003978EE"/>
    <w:rsid w:val="003A0211"/>
    <w:rsid w:val="003A0250"/>
    <w:rsid w:val="003A0E51"/>
    <w:rsid w:val="003A2C6B"/>
    <w:rsid w:val="003A2E3A"/>
    <w:rsid w:val="003A3A30"/>
    <w:rsid w:val="003A472B"/>
    <w:rsid w:val="003A52D4"/>
    <w:rsid w:val="003A5706"/>
    <w:rsid w:val="003A5D06"/>
    <w:rsid w:val="003A77AB"/>
    <w:rsid w:val="003B0039"/>
    <w:rsid w:val="003B03EA"/>
    <w:rsid w:val="003B3919"/>
    <w:rsid w:val="003B53C1"/>
    <w:rsid w:val="003B5797"/>
    <w:rsid w:val="003B630B"/>
    <w:rsid w:val="003B6C8B"/>
    <w:rsid w:val="003B7C7E"/>
    <w:rsid w:val="003C0158"/>
    <w:rsid w:val="003C043D"/>
    <w:rsid w:val="003C0CA3"/>
    <w:rsid w:val="003C121E"/>
    <w:rsid w:val="003C1E2B"/>
    <w:rsid w:val="003C2930"/>
    <w:rsid w:val="003C2B5C"/>
    <w:rsid w:val="003C2D90"/>
    <w:rsid w:val="003C343E"/>
    <w:rsid w:val="003C44CA"/>
    <w:rsid w:val="003C497B"/>
    <w:rsid w:val="003C4DA1"/>
    <w:rsid w:val="003C5821"/>
    <w:rsid w:val="003C59C8"/>
    <w:rsid w:val="003C6301"/>
    <w:rsid w:val="003C65C6"/>
    <w:rsid w:val="003C70EB"/>
    <w:rsid w:val="003D108A"/>
    <w:rsid w:val="003D1E31"/>
    <w:rsid w:val="003D2783"/>
    <w:rsid w:val="003D3F7E"/>
    <w:rsid w:val="003D403F"/>
    <w:rsid w:val="003D44B2"/>
    <w:rsid w:val="003D4683"/>
    <w:rsid w:val="003D5DC2"/>
    <w:rsid w:val="003D648C"/>
    <w:rsid w:val="003D69CE"/>
    <w:rsid w:val="003D7214"/>
    <w:rsid w:val="003D79A2"/>
    <w:rsid w:val="003E0475"/>
    <w:rsid w:val="003E0736"/>
    <w:rsid w:val="003E0B73"/>
    <w:rsid w:val="003E163D"/>
    <w:rsid w:val="003E1BB0"/>
    <w:rsid w:val="003E241C"/>
    <w:rsid w:val="003E3042"/>
    <w:rsid w:val="003E4C3A"/>
    <w:rsid w:val="003E4D8B"/>
    <w:rsid w:val="003E609C"/>
    <w:rsid w:val="003E65D5"/>
    <w:rsid w:val="003E6944"/>
    <w:rsid w:val="003E6BB6"/>
    <w:rsid w:val="003E6D68"/>
    <w:rsid w:val="003E6FDE"/>
    <w:rsid w:val="003F0D63"/>
    <w:rsid w:val="003F0ECA"/>
    <w:rsid w:val="003F0FCD"/>
    <w:rsid w:val="003F131C"/>
    <w:rsid w:val="003F15D3"/>
    <w:rsid w:val="003F25F6"/>
    <w:rsid w:val="003F2830"/>
    <w:rsid w:val="003F2CEA"/>
    <w:rsid w:val="003F2F59"/>
    <w:rsid w:val="003F360F"/>
    <w:rsid w:val="003F3685"/>
    <w:rsid w:val="003F39C8"/>
    <w:rsid w:val="003F4B80"/>
    <w:rsid w:val="003F54B7"/>
    <w:rsid w:val="003F5825"/>
    <w:rsid w:val="003F5B12"/>
    <w:rsid w:val="003F61A0"/>
    <w:rsid w:val="003F645C"/>
    <w:rsid w:val="00400C6A"/>
    <w:rsid w:val="00401633"/>
    <w:rsid w:val="00401BF8"/>
    <w:rsid w:val="00402254"/>
    <w:rsid w:val="00402F2E"/>
    <w:rsid w:val="0040325A"/>
    <w:rsid w:val="004036D6"/>
    <w:rsid w:val="004042D6"/>
    <w:rsid w:val="00404F11"/>
    <w:rsid w:val="0040512B"/>
    <w:rsid w:val="00405D98"/>
    <w:rsid w:val="00406691"/>
    <w:rsid w:val="0040719F"/>
    <w:rsid w:val="00407B5B"/>
    <w:rsid w:val="0041048D"/>
    <w:rsid w:val="00411931"/>
    <w:rsid w:val="00412791"/>
    <w:rsid w:val="004134DC"/>
    <w:rsid w:val="00413585"/>
    <w:rsid w:val="0041450B"/>
    <w:rsid w:val="00414639"/>
    <w:rsid w:val="00414D37"/>
    <w:rsid w:val="0041591B"/>
    <w:rsid w:val="0041634D"/>
    <w:rsid w:val="00416352"/>
    <w:rsid w:val="00417108"/>
    <w:rsid w:val="004172A7"/>
    <w:rsid w:val="004173A0"/>
    <w:rsid w:val="0042097B"/>
    <w:rsid w:val="0042140B"/>
    <w:rsid w:val="00421654"/>
    <w:rsid w:val="00421C68"/>
    <w:rsid w:val="00423F69"/>
    <w:rsid w:val="00424281"/>
    <w:rsid w:val="00424EB4"/>
    <w:rsid w:val="00425571"/>
    <w:rsid w:val="00425BF1"/>
    <w:rsid w:val="00426E7B"/>
    <w:rsid w:val="0042720D"/>
    <w:rsid w:val="00430502"/>
    <w:rsid w:val="00431325"/>
    <w:rsid w:val="004325F9"/>
    <w:rsid w:val="00433737"/>
    <w:rsid w:val="00433823"/>
    <w:rsid w:val="00433AD2"/>
    <w:rsid w:val="00433C1B"/>
    <w:rsid w:val="00433E0D"/>
    <w:rsid w:val="00434829"/>
    <w:rsid w:val="0043566F"/>
    <w:rsid w:val="0043621B"/>
    <w:rsid w:val="00436D0A"/>
    <w:rsid w:val="0044033B"/>
    <w:rsid w:val="00440F93"/>
    <w:rsid w:val="00441FE7"/>
    <w:rsid w:val="004447A3"/>
    <w:rsid w:val="00444F52"/>
    <w:rsid w:val="00446F91"/>
    <w:rsid w:val="00447278"/>
    <w:rsid w:val="004501DE"/>
    <w:rsid w:val="004503B8"/>
    <w:rsid w:val="004516E8"/>
    <w:rsid w:val="004518CB"/>
    <w:rsid w:val="00451987"/>
    <w:rsid w:val="0045221E"/>
    <w:rsid w:val="0045278F"/>
    <w:rsid w:val="00452ECD"/>
    <w:rsid w:val="00453502"/>
    <w:rsid w:val="00453C91"/>
    <w:rsid w:val="00454841"/>
    <w:rsid w:val="00454C3E"/>
    <w:rsid w:val="00456064"/>
    <w:rsid w:val="004567B0"/>
    <w:rsid w:val="004569E0"/>
    <w:rsid w:val="00457507"/>
    <w:rsid w:val="00461990"/>
    <w:rsid w:val="00461C91"/>
    <w:rsid w:val="00461D5C"/>
    <w:rsid w:val="00461E1D"/>
    <w:rsid w:val="004629CB"/>
    <w:rsid w:val="00463901"/>
    <w:rsid w:val="004657E1"/>
    <w:rsid w:val="00465E47"/>
    <w:rsid w:val="004660AF"/>
    <w:rsid w:val="00466852"/>
    <w:rsid w:val="0046719B"/>
    <w:rsid w:val="00467585"/>
    <w:rsid w:val="00470A94"/>
    <w:rsid w:val="00470EFD"/>
    <w:rsid w:val="00470FF6"/>
    <w:rsid w:val="0047161C"/>
    <w:rsid w:val="00472D89"/>
    <w:rsid w:val="00472EBC"/>
    <w:rsid w:val="0047333B"/>
    <w:rsid w:val="00473760"/>
    <w:rsid w:val="00473FA6"/>
    <w:rsid w:val="00474583"/>
    <w:rsid w:val="00475077"/>
    <w:rsid w:val="00475759"/>
    <w:rsid w:val="0047665D"/>
    <w:rsid w:val="0047729E"/>
    <w:rsid w:val="0047764E"/>
    <w:rsid w:val="00480033"/>
    <w:rsid w:val="00481367"/>
    <w:rsid w:val="00481450"/>
    <w:rsid w:val="00481BD5"/>
    <w:rsid w:val="004821A1"/>
    <w:rsid w:val="0048358B"/>
    <w:rsid w:val="00483B5B"/>
    <w:rsid w:val="0048444C"/>
    <w:rsid w:val="00484AB1"/>
    <w:rsid w:val="00486840"/>
    <w:rsid w:val="004870AE"/>
    <w:rsid w:val="0048710F"/>
    <w:rsid w:val="004876C2"/>
    <w:rsid w:val="00490128"/>
    <w:rsid w:val="00490341"/>
    <w:rsid w:val="0049189E"/>
    <w:rsid w:val="00491B02"/>
    <w:rsid w:val="00493B95"/>
    <w:rsid w:val="00494351"/>
    <w:rsid w:val="004947B0"/>
    <w:rsid w:val="00495A25"/>
    <w:rsid w:val="00495C2D"/>
    <w:rsid w:val="004964BC"/>
    <w:rsid w:val="00496783"/>
    <w:rsid w:val="00496FEC"/>
    <w:rsid w:val="00497EA8"/>
    <w:rsid w:val="004A0053"/>
    <w:rsid w:val="004A21B9"/>
    <w:rsid w:val="004A21BC"/>
    <w:rsid w:val="004A24C0"/>
    <w:rsid w:val="004A2B64"/>
    <w:rsid w:val="004A364D"/>
    <w:rsid w:val="004A3915"/>
    <w:rsid w:val="004A3ECC"/>
    <w:rsid w:val="004A45F0"/>
    <w:rsid w:val="004A6312"/>
    <w:rsid w:val="004A6415"/>
    <w:rsid w:val="004A70A2"/>
    <w:rsid w:val="004B08B2"/>
    <w:rsid w:val="004B14AF"/>
    <w:rsid w:val="004B16BC"/>
    <w:rsid w:val="004B2FAE"/>
    <w:rsid w:val="004B371F"/>
    <w:rsid w:val="004B3C66"/>
    <w:rsid w:val="004B4FB4"/>
    <w:rsid w:val="004B52E9"/>
    <w:rsid w:val="004B5F0E"/>
    <w:rsid w:val="004C0487"/>
    <w:rsid w:val="004C0EA8"/>
    <w:rsid w:val="004C21F7"/>
    <w:rsid w:val="004C241F"/>
    <w:rsid w:val="004C3421"/>
    <w:rsid w:val="004C36A2"/>
    <w:rsid w:val="004C54BB"/>
    <w:rsid w:val="004C5AB4"/>
    <w:rsid w:val="004C5BE4"/>
    <w:rsid w:val="004C6EF6"/>
    <w:rsid w:val="004C6F54"/>
    <w:rsid w:val="004C7582"/>
    <w:rsid w:val="004C78BA"/>
    <w:rsid w:val="004D0311"/>
    <w:rsid w:val="004D064C"/>
    <w:rsid w:val="004D07B5"/>
    <w:rsid w:val="004D0931"/>
    <w:rsid w:val="004D0950"/>
    <w:rsid w:val="004D144B"/>
    <w:rsid w:val="004D1B73"/>
    <w:rsid w:val="004D2ABE"/>
    <w:rsid w:val="004D33B6"/>
    <w:rsid w:val="004D3C3C"/>
    <w:rsid w:val="004D57BF"/>
    <w:rsid w:val="004D5F56"/>
    <w:rsid w:val="004D624D"/>
    <w:rsid w:val="004D6670"/>
    <w:rsid w:val="004E001B"/>
    <w:rsid w:val="004E06A8"/>
    <w:rsid w:val="004E3035"/>
    <w:rsid w:val="004E4059"/>
    <w:rsid w:val="004E424E"/>
    <w:rsid w:val="004E43BB"/>
    <w:rsid w:val="004E57B0"/>
    <w:rsid w:val="004E7438"/>
    <w:rsid w:val="004E7C3B"/>
    <w:rsid w:val="004E7F3B"/>
    <w:rsid w:val="004F0B57"/>
    <w:rsid w:val="004F18AF"/>
    <w:rsid w:val="004F1E00"/>
    <w:rsid w:val="004F3B1D"/>
    <w:rsid w:val="004F4DE1"/>
    <w:rsid w:val="004F4FA8"/>
    <w:rsid w:val="004F5646"/>
    <w:rsid w:val="004F685A"/>
    <w:rsid w:val="004F72CE"/>
    <w:rsid w:val="004F733E"/>
    <w:rsid w:val="004F735F"/>
    <w:rsid w:val="00500466"/>
    <w:rsid w:val="00501C99"/>
    <w:rsid w:val="005022F3"/>
    <w:rsid w:val="00503B3A"/>
    <w:rsid w:val="00503B73"/>
    <w:rsid w:val="005044B2"/>
    <w:rsid w:val="005044B4"/>
    <w:rsid w:val="0050466E"/>
    <w:rsid w:val="00505DE2"/>
    <w:rsid w:val="00506D4C"/>
    <w:rsid w:val="005074C6"/>
    <w:rsid w:val="00507995"/>
    <w:rsid w:val="005109D3"/>
    <w:rsid w:val="00510DF2"/>
    <w:rsid w:val="00512038"/>
    <w:rsid w:val="00512533"/>
    <w:rsid w:val="00513A75"/>
    <w:rsid w:val="00513F2B"/>
    <w:rsid w:val="005143B2"/>
    <w:rsid w:val="005145E8"/>
    <w:rsid w:val="00515754"/>
    <w:rsid w:val="00516283"/>
    <w:rsid w:val="005166F4"/>
    <w:rsid w:val="00516FC3"/>
    <w:rsid w:val="005171C6"/>
    <w:rsid w:val="00517A1E"/>
    <w:rsid w:val="0052008F"/>
    <w:rsid w:val="005204E0"/>
    <w:rsid w:val="00521828"/>
    <w:rsid w:val="00523AF4"/>
    <w:rsid w:val="00524EB1"/>
    <w:rsid w:val="0052520C"/>
    <w:rsid w:val="00525B4E"/>
    <w:rsid w:val="005263C9"/>
    <w:rsid w:val="005268D9"/>
    <w:rsid w:val="00527907"/>
    <w:rsid w:val="00527D85"/>
    <w:rsid w:val="00527F7D"/>
    <w:rsid w:val="005303C0"/>
    <w:rsid w:val="005314C6"/>
    <w:rsid w:val="005315F3"/>
    <w:rsid w:val="0053235C"/>
    <w:rsid w:val="00532751"/>
    <w:rsid w:val="00532D97"/>
    <w:rsid w:val="00533222"/>
    <w:rsid w:val="0053330A"/>
    <w:rsid w:val="00533DE3"/>
    <w:rsid w:val="00533ED2"/>
    <w:rsid w:val="00534C21"/>
    <w:rsid w:val="00535466"/>
    <w:rsid w:val="005359E4"/>
    <w:rsid w:val="00535A0F"/>
    <w:rsid w:val="00535FED"/>
    <w:rsid w:val="00536707"/>
    <w:rsid w:val="00537156"/>
    <w:rsid w:val="005373DA"/>
    <w:rsid w:val="00537C96"/>
    <w:rsid w:val="00537F68"/>
    <w:rsid w:val="00540230"/>
    <w:rsid w:val="005408E8"/>
    <w:rsid w:val="00540BC8"/>
    <w:rsid w:val="00540BE5"/>
    <w:rsid w:val="0054156B"/>
    <w:rsid w:val="00541738"/>
    <w:rsid w:val="00542EFD"/>
    <w:rsid w:val="00543914"/>
    <w:rsid w:val="00543FA4"/>
    <w:rsid w:val="005456A3"/>
    <w:rsid w:val="0054593C"/>
    <w:rsid w:val="005459AD"/>
    <w:rsid w:val="00545CD5"/>
    <w:rsid w:val="00545EB0"/>
    <w:rsid w:val="005466B6"/>
    <w:rsid w:val="00546804"/>
    <w:rsid w:val="00546A89"/>
    <w:rsid w:val="00547172"/>
    <w:rsid w:val="005474D6"/>
    <w:rsid w:val="00547649"/>
    <w:rsid w:val="0054780A"/>
    <w:rsid w:val="005479CE"/>
    <w:rsid w:val="00547A94"/>
    <w:rsid w:val="00551B61"/>
    <w:rsid w:val="0055341F"/>
    <w:rsid w:val="005539DE"/>
    <w:rsid w:val="00554838"/>
    <w:rsid w:val="00555BD1"/>
    <w:rsid w:val="00555F77"/>
    <w:rsid w:val="005568E0"/>
    <w:rsid w:val="005601B9"/>
    <w:rsid w:val="00560A49"/>
    <w:rsid w:val="005617A2"/>
    <w:rsid w:val="00563092"/>
    <w:rsid w:val="0056318A"/>
    <w:rsid w:val="0056344A"/>
    <w:rsid w:val="00563AAF"/>
    <w:rsid w:val="005644B7"/>
    <w:rsid w:val="005645EA"/>
    <w:rsid w:val="00565094"/>
    <w:rsid w:val="00566C3A"/>
    <w:rsid w:val="00567085"/>
    <w:rsid w:val="0057080C"/>
    <w:rsid w:val="00570CD3"/>
    <w:rsid w:val="00571598"/>
    <w:rsid w:val="00571C3B"/>
    <w:rsid w:val="00573B4B"/>
    <w:rsid w:val="00573D44"/>
    <w:rsid w:val="00575C79"/>
    <w:rsid w:val="00576039"/>
    <w:rsid w:val="00577D1D"/>
    <w:rsid w:val="00580314"/>
    <w:rsid w:val="005803D3"/>
    <w:rsid w:val="00581086"/>
    <w:rsid w:val="00581673"/>
    <w:rsid w:val="00581A11"/>
    <w:rsid w:val="00582830"/>
    <w:rsid w:val="00582E0E"/>
    <w:rsid w:val="0058323E"/>
    <w:rsid w:val="00584757"/>
    <w:rsid w:val="00585159"/>
    <w:rsid w:val="0058686F"/>
    <w:rsid w:val="00586F74"/>
    <w:rsid w:val="00587BB1"/>
    <w:rsid w:val="00590175"/>
    <w:rsid w:val="00590AED"/>
    <w:rsid w:val="00591965"/>
    <w:rsid w:val="00592AA9"/>
    <w:rsid w:val="00592F19"/>
    <w:rsid w:val="005930C2"/>
    <w:rsid w:val="00593119"/>
    <w:rsid w:val="005942B5"/>
    <w:rsid w:val="00594A3F"/>
    <w:rsid w:val="00594F48"/>
    <w:rsid w:val="00595C9D"/>
    <w:rsid w:val="005963A1"/>
    <w:rsid w:val="0059688B"/>
    <w:rsid w:val="005968A6"/>
    <w:rsid w:val="005A1D29"/>
    <w:rsid w:val="005A210B"/>
    <w:rsid w:val="005A2418"/>
    <w:rsid w:val="005A26E5"/>
    <w:rsid w:val="005A2B23"/>
    <w:rsid w:val="005A31E8"/>
    <w:rsid w:val="005A3909"/>
    <w:rsid w:val="005A3BC6"/>
    <w:rsid w:val="005A3E1C"/>
    <w:rsid w:val="005A5148"/>
    <w:rsid w:val="005A5413"/>
    <w:rsid w:val="005A56E6"/>
    <w:rsid w:val="005A5B06"/>
    <w:rsid w:val="005A62CF"/>
    <w:rsid w:val="005A6322"/>
    <w:rsid w:val="005A65EB"/>
    <w:rsid w:val="005A6E6D"/>
    <w:rsid w:val="005A763A"/>
    <w:rsid w:val="005B0281"/>
    <w:rsid w:val="005B09F8"/>
    <w:rsid w:val="005B0C94"/>
    <w:rsid w:val="005B10E1"/>
    <w:rsid w:val="005B1E88"/>
    <w:rsid w:val="005B1F12"/>
    <w:rsid w:val="005B289C"/>
    <w:rsid w:val="005B28E4"/>
    <w:rsid w:val="005B32D9"/>
    <w:rsid w:val="005B340E"/>
    <w:rsid w:val="005B4B20"/>
    <w:rsid w:val="005B5198"/>
    <w:rsid w:val="005B555D"/>
    <w:rsid w:val="005B5955"/>
    <w:rsid w:val="005B6537"/>
    <w:rsid w:val="005B6EC8"/>
    <w:rsid w:val="005B7248"/>
    <w:rsid w:val="005B7F51"/>
    <w:rsid w:val="005C129C"/>
    <w:rsid w:val="005C14FB"/>
    <w:rsid w:val="005C2BC8"/>
    <w:rsid w:val="005C45D5"/>
    <w:rsid w:val="005C58AB"/>
    <w:rsid w:val="005C6CF6"/>
    <w:rsid w:val="005C765F"/>
    <w:rsid w:val="005C79E9"/>
    <w:rsid w:val="005C7CB2"/>
    <w:rsid w:val="005C7FB4"/>
    <w:rsid w:val="005D0BEB"/>
    <w:rsid w:val="005D1D89"/>
    <w:rsid w:val="005D1E60"/>
    <w:rsid w:val="005D3E65"/>
    <w:rsid w:val="005D5698"/>
    <w:rsid w:val="005D69C8"/>
    <w:rsid w:val="005D6C69"/>
    <w:rsid w:val="005D74A2"/>
    <w:rsid w:val="005E1E9F"/>
    <w:rsid w:val="005E280D"/>
    <w:rsid w:val="005E2D26"/>
    <w:rsid w:val="005E3A93"/>
    <w:rsid w:val="005E58C7"/>
    <w:rsid w:val="005E5BE8"/>
    <w:rsid w:val="005E6E7D"/>
    <w:rsid w:val="005E6F03"/>
    <w:rsid w:val="005E7514"/>
    <w:rsid w:val="005E7996"/>
    <w:rsid w:val="005E7C4B"/>
    <w:rsid w:val="005F0052"/>
    <w:rsid w:val="005F15FF"/>
    <w:rsid w:val="005F2449"/>
    <w:rsid w:val="005F24E0"/>
    <w:rsid w:val="005F2FA2"/>
    <w:rsid w:val="005F3866"/>
    <w:rsid w:val="005F52B0"/>
    <w:rsid w:val="005F6604"/>
    <w:rsid w:val="005F69FB"/>
    <w:rsid w:val="005F6B0A"/>
    <w:rsid w:val="005F6F49"/>
    <w:rsid w:val="005F6F58"/>
    <w:rsid w:val="005F70AD"/>
    <w:rsid w:val="005F79A3"/>
    <w:rsid w:val="00600403"/>
    <w:rsid w:val="00600C58"/>
    <w:rsid w:val="00600FC7"/>
    <w:rsid w:val="0060116F"/>
    <w:rsid w:val="00602489"/>
    <w:rsid w:val="006037B5"/>
    <w:rsid w:val="00603AEF"/>
    <w:rsid w:val="00603B6E"/>
    <w:rsid w:val="00604A00"/>
    <w:rsid w:val="00604AD2"/>
    <w:rsid w:val="006050FF"/>
    <w:rsid w:val="00606945"/>
    <w:rsid w:val="00607651"/>
    <w:rsid w:val="00607B89"/>
    <w:rsid w:val="00610DB9"/>
    <w:rsid w:val="00610E40"/>
    <w:rsid w:val="0061173F"/>
    <w:rsid w:val="00611EFC"/>
    <w:rsid w:val="00612AA4"/>
    <w:rsid w:val="00612D0F"/>
    <w:rsid w:val="00612E3F"/>
    <w:rsid w:val="0061319E"/>
    <w:rsid w:val="00613F5C"/>
    <w:rsid w:val="006150FF"/>
    <w:rsid w:val="00615E19"/>
    <w:rsid w:val="00615F05"/>
    <w:rsid w:val="0061696E"/>
    <w:rsid w:val="00617CE5"/>
    <w:rsid w:val="00620E97"/>
    <w:rsid w:val="00620FDA"/>
    <w:rsid w:val="006219B6"/>
    <w:rsid w:val="0062299A"/>
    <w:rsid w:val="00623971"/>
    <w:rsid w:val="00624D4E"/>
    <w:rsid w:val="006253C8"/>
    <w:rsid w:val="0062596C"/>
    <w:rsid w:val="0062646F"/>
    <w:rsid w:val="006266C7"/>
    <w:rsid w:val="00626DC4"/>
    <w:rsid w:val="006304C0"/>
    <w:rsid w:val="00630894"/>
    <w:rsid w:val="00630D54"/>
    <w:rsid w:val="00632474"/>
    <w:rsid w:val="00632C88"/>
    <w:rsid w:val="00633516"/>
    <w:rsid w:val="00633799"/>
    <w:rsid w:val="00633DC2"/>
    <w:rsid w:val="00633DD9"/>
    <w:rsid w:val="00633ED3"/>
    <w:rsid w:val="00634135"/>
    <w:rsid w:val="0063462B"/>
    <w:rsid w:val="00634F55"/>
    <w:rsid w:val="00636A21"/>
    <w:rsid w:val="00636F8B"/>
    <w:rsid w:val="00637597"/>
    <w:rsid w:val="00637ED6"/>
    <w:rsid w:val="00640318"/>
    <w:rsid w:val="00640802"/>
    <w:rsid w:val="00640D1F"/>
    <w:rsid w:val="00640EA4"/>
    <w:rsid w:val="00641228"/>
    <w:rsid w:val="00641708"/>
    <w:rsid w:val="00641A6E"/>
    <w:rsid w:val="00642F52"/>
    <w:rsid w:val="006430FF"/>
    <w:rsid w:val="00643460"/>
    <w:rsid w:val="00644117"/>
    <w:rsid w:val="0064431E"/>
    <w:rsid w:val="00645E40"/>
    <w:rsid w:val="0064616F"/>
    <w:rsid w:val="00650724"/>
    <w:rsid w:val="00651261"/>
    <w:rsid w:val="006519E6"/>
    <w:rsid w:val="00651E88"/>
    <w:rsid w:val="00652B57"/>
    <w:rsid w:val="00652DA8"/>
    <w:rsid w:val="006531AE"/>
    <w:rsid w:val="00653894"/>
    <w:rsid w:val="00653D71"/>
    <w:rsid w:val="00653EC8"/>
    <w:rsid w:val="006545F1"/>
    <w:rsid w:val="00654872"/>
    <w:rsid w:val="0065568D"/>
    <w:rsid w:val="006601B8"/>
    <w:rsid w:val="00660AA8"/>
    <w:rsid w:val="00660BDC"/>
    <w:rsid w:val="00660EF7"/>
    <w:rsid w:val="006616B4"/>
    <w:rsid w:val="006635FC"/>
    <w:rsid w:val="00664048"/>
    <w:rsid w:val="0066460E"/>
    <w:rsid w:val="00664D0B"/>
    <w:rsid w:val="006677B2"/>
    <w:rsid w:val="00667D7D"/>
    <w:rsid w:val="00672DED"/>
    <w:rsid w:val="00672E90"/>
    <w:rsid w:val="00672FF8"/>
    <w:rsid w:val="00673108"/>
    <w:rsid w:val="00674140"/>
    <w:rsid w:val="00675767"/>
    <w:rsid w:val="006766B5"/>
    <w:rsid w:val="00677638"/>
    <w:rsid w:val="006809FC"/>
    <w:rsid w:val="00681183"/>
    <w:rsid w:val="006811F2"/>
    <w:rsid w:val="00681520"/>
    <w:rsid w:val="0068163A"/>
    <w:rsid w:val="0068284E"/>
    <w:rsid w:val="006829F3"/>
    <w:rsid w:val="00682B26"/>
    <w:rsid w:val="00682DB1"/>
    <w:rsid w:val="0068304D"/>
    <w:rsid w:val="00683DDD"/>
    <w:rsid w:val="006842E0"/>
    <w:rsid w:val="00685E85"/>
    <w:rsid w:val="00686F13"/>
    <w:rsid w:val="00687D1C"/>
    <w:rsid w:val="00690413"/>
    <w:rsid w:val="0069118F"/>
    <w:rsid w:val="006917D5"/>
    <w:rsid w:val="00691C76"/>
    <w:rsid w:val="00691FF9"/>
    <w:rsid w:val="006930C0"/>
    <w:rsid w:val="00693327"/>
    <w:rsid w:val="00693CDC"/>
    <w:rsid w:val="006943C7"/>
    <w:rsid w:val="006947E1"/>
    <w:rsid w:val="00694C08"/>
    <w:rsid w:val="00695A0C"/>
    <w:rsid w:val="0069619C"/>
    <w:rsid w:val="006966D7"/>
    <w:rsid w:val="00696782"/>
    <w:rsid w:val="00696D38"/>
    <w:rsid w:val="00697872"/>
    <w:rsid w:val="00697E62"/>
    <w:rsid w:val="006A00EA"/>
    <w:rsid w:val="006A06DF"/>
    <w:rsid w:val="006A0888"/>
    <w:rsid w:val="006A1AB8"/>
    <w:rsid w:val="006A1CE0"/>
    <w:rsid w:val="006A1CFD"/>
    <w:rsid w:val="006A21C3"/>
    <w:rsid w:val="006A220E"/>
    <w:rsid w:val="006A288A"/>
    <w:rsid w:val="006A2B3B"/>
    <w:rsid w:val="006A2B83"/>
    <w:rsid w:val="006A307C"/>
    <w:rsid w:val="006A3372"/>
    <w:rsid w:val="006A39BD"/>
    <w:rsid w:val="006A3C19"/>
    <w:rsid w:val="006A3DC2"/>
    <w:rsid w:val="006A4001"/>
    <w:rsid w:val="006A455E"/>
    <w:rsid w:val="006A4EAE"/>
    <w:rsid w:val="006A51C3"/>
    <w:rsid w:val="006A62B5"/>
    <w:rsid w:val="006A6364"/>
    <w:rsid w:val="006A664A"/>
    <w:rsid w:val="006A6D03"/>
    <w:rsid w:val="006A6ED8"/>
    <w:rsid w:val="006B09A6"/>
    <w:rsid w:val="006B184C"/>
    <w:rsid w:val="006B1B05"/>
    <w:rsid w:val="006B2043"/>
    <w:rsid w:val="006B2D19"/>
    <w:rsid w:val="006B31F8"/>
    <w:rsid w:val="006B34B5"/>
    <w:rsid w:val="006B39E9"/>
    <w:rsid w:val="006B3A9D"/>
    <w:rsid w:val="006B4A22"/>
    <w:rsid w:val="006B4CF2"/>
    <w:rsid w:val="006B541B"/>
    <w:rsid w:val="006B57F0"/>
    <w:rsid w:val="006B5F1D"/>
    <w:rsid w:val="006B7180"/>
    <w:rsid w:val="006B74F6"/>
    <w:rsid w:val="006C0238"/>
    <w:rsid w:val="006C0A1F"/>
    <w:rsid w:val="006C1ED4"/>
    <w:rsid w:val="006C203C"/>
    <w:rsid w:val="006C2544"/>
    <w:rsid w:val="006C2F19"/>
    <w:rsid w:val="006C42C9"/>
    <w:rsid w:val="006C4A0F"/>
    <w:rsid w:val="006C4B35"/>
    <w:rsid w:val="006C5AC6"/>
    <w:rsid w:val="006C5D27"/>
    <w:rsid w:val="006C5F33"/>
    <w:rsid w:val="006C70E1"/>
    <w:rsid w:val="006C7581"/>
    <w:rsid w:val="006C7DCE"/>
    <w:rsid w:val="006D02B6"/>
    <w:rsid w:val="006D035D"/>
    <w:rsid w:val="006D33D8"/>
    <w:rsid w:val="006D394B"/>
    <w:rsid w:val="006D4C34"/>
    <w:rsid w:val="006D5C81"/>
    <w:rsid w:val="006D6160"/>
    <w:rsid w:val="006D655D"/>
    <w:rsid w:val="006D7CC2"/>
    <w:rsid w:val="006E0009"/>
    <w:rsid w:val="006E0286"/>
    <w:rsid w:val="006E179E"/>
    <w:rsid w:val="006E1F2C"/>
    <w:rsid w:val="006E2ACE"/>
    <w:rsid w:val="006E2F6C"/>
    <w:rsid w:val="006E3B45"/>
    <w:rsid w:val="006E4531"/>
    <w:rsid w:val="006E4624"/>
    <w:rsid w:val="006E4D37"/>
    <w:rsid w:val="006E6ABF"/>
    <w:rsid w:val="006E7107"/>
    <w:rsid w:val="006E7607"/>
    <w:rsid w:val="006F18F2"/>
    <w:rsid w:val="006F1C52"/>
    <w:rsid w:val="006F1CEB"/>
    <w:rsid w:val="006F1FE4"/>
    <w:rsid w:val="006F2B23"/>
    <w:rsid w:val="006F2D34"/>
    <w:rsid w:val="006F36F9"/>
    <w:rsid w:val="006F3AC7"/>
    <w:rsid w:val="006F5A7B"/>
    <w:rsid w:val="006F5D59"/>
    <w:rsid w:val="006F6608"/>
    <w:rsid w:val="006F6A12"/>
    <w:rsid w:val="006F72EC"/>
    <w:rsid w:val="006F79E3"/>
    <w:rsid w:val="006F7A5C"/>
    <w:rsid w:val="00703485"/>
    <w:rsid w:val="00703B20"/>
    <w:rsid w:val="00704FDF"/>
    <w:rsid w:val="00705022"/>
    <w:rsid w:val="00705627"/>
    <w:rsid w:val="007059A1"/>
    <w:rsid w:val="00705B3C"/>
    <w:rsid w:val="007061B2"/>
    <w:rsid w:val="007064BF"/>
    <w:rsid w:val="00707447"/>
    <w:rsid w:val="00710CA4"/>
    <w:rsid w:val="00712DB7"/>
    <w:rsid w:val="00712E36"/>
    <w:rsid w:val="007132BC"/>
    <w:rsid w:val="00714A2E"/>
    <w:rsid w:val="00716171"/>
    <w:rsid w:val="007169AE"/>
    <w:rsid w:val="00716E15"/>
    <w:rsid w:val="00720041"/>
    <w:rsid w:val="00720B63"/>
    <w:rsid w:val="00721327"/>
    <w:rsid w:val="00722DA8"/>
    <w:rsid w:val="00722DC3"/>
    <w:rsid w:val="00723762"/>
    <w:rsid w:val="00723B61"/>
    <w:rsid w:val="0072615D"/>
    <w:rsid w:val="00731510"/>
    <w:rsid w:val="007316EC"/>
    <w:rsid w:val="00731759"/>
    <w:rsid w:val="00731AFD"/>
    <w:rsid w:val="007324D3"/>
    <w:rsid w:val="00732BF1"/>
    <w:rsid w:val="007338F5"/>
    <w:rsid w:val="00733972"/>
    <w:rsid w:val="00734F1D"/>
    <w:rsid w:val="00735402"/>
    <w:rsid w:val="00736D6F"/>
    <w:rsid w:val="00737104"/>
    <w:rsid w:val="007371D1"/>
    <w:rsid w:val="0073721A"/>
    <w:rsid w:val="00737A8C"/>
    <w:rsid w:val="00740FD7"/>
    <w:rsid w:val="00741122"/>
    <w:rsid w:val="00741654"/>
    <w:rsid w:val="007417C9"/>
    <w:rsid w:val="00742DC7"/>
    <w:rsid w:val="00743725"/>
    <w:rsid w:val="0074634E"/>
    <w:rsid w:val="00747442"/>
    <w:rsid w:val="0074764D"/>
    <w:rsid w:val="00747A43"/>
    <w:rsid w:val="00747C0B"/>
    <w:rsid w:val="00747E24"/>
    <w:rsid w:val="0075149B"/>
    <w:rsid w:val="007518C6"/>
    <w:rsid w:val="00751916"/>
    <w:rsid w:val="0075224B"/>
    <w:rsid w:val="00752846"/>
    <w:rsid w:val="00752E16"/>
    <w:rsid w:val="00753460"/>
    <w:rsid w:val="00753642"/>
    <w:rsid w:val="007538C4"/>
    <w:rsid w:val="00753B90"/>
    <w:rsid w:val="007540F1"/>
    <w:rsid w:val="00754105"/>
    <w:rsid w:val="00754ECE"/>
    <w:rsid w:val="00756110"/>
    <w:rsid w:val="0075638F"/>
    <w:rsid w:val="0075737E"/>
    <w:rsid w:val="007574E4"/>
    <w:rsid w:val="007574F8"/>
    <w:rsid w:val="00760B80"/>
    <w:rsid w:val="0076120F"/>
    <w:rsid w:val="00761254"/>
    <w:rsid w:val="00761A9E"/>
    <w:rsid w:val="00762761"/>
    <w:rsid w:val="007627ED"/>
    <w:rsid w:val="00762D74"/>
    <w:rsid w:val="00763546"/>
    <w:rsid w:val="00763698"/>
    <w:rsid w:val="00763945"/>
    <w:rsid w:val="00763AB6"/>
    <w:rsid w:val="00764D1B"/>
    <w:rsid w:val="007663F4"/>
    <w:rsid w:val="00766438"/>
    <w:rsid w:val="007669F9"/>
    <w:rsid w:val="00766A12"/>
    <w:rsid w:val="00766B9D"/>
    <w:rsid w:val="0076719A"/>
    <w:rsid w:val="00767869"/>
    <w:rsid w:val="00770481"/>
    <w:rsid w:val="00771FC9"/>
    <w:rsid w:val="00772191"/>
    <w:rsid w:val="007757BC"/>
    <w:rsid w:val="00776D1C"/>
    <w:rsid w:val="00776EFF"/>
    <w:rsid w:val="007771F5"/>
    <w:rsid w:val="00777366"/>
    <w:rsid w:val="0077757C"/>
    <w:rsid w:val="00777A22"/>
    <w:rsid w:val="0078077D"/>
    <w:rsid w:val="00780CCF"/>
    <w:rsid w:val="00780D39"/>
    <w:rsid w:val="00780E43"/>
    <w:rsid w:val="00780F12"/>
    <w:rsid w:val="0078135E"/>
    <w:rsid w:val="007816DC"/>
    <w:rsid w:val="00781914"/>
    <w:rsid w:val="0078192B"/>
    <w:rsid w:val="00781A4B"/>
    <w:rsid w:val="00781DF1"/>
    <w:rsid w:val="007823DB"/>
    <w:rsid w:val="00782979"/>
    <w:rsid w:val="00782C19"/>
    <w:rsid w:val="007838D8"/>
    <w:rsid w:val="007855E8"/>
    <w:rsid w:val="00785616"/>
    <w:rsid w:val="00785B27"/>
    <w:rsid w:val="00786559"/>
    <w:rsid w:val="007865EB"/>
    <w:rsid w:val="00786E94"/>
    <w:rsid w:val="007870AB"/>
    <w:rsid w:val="007877A8"/>
    <w:rsid w:val="007913A8"/>
    <w:rsid w:val="00791C4C"/>
    <w:rsid w:val="00791C59"/>
    <w:rsid w:val="0079228E"/>
    <w:rsid w:val="007922E8"/>
    <w:rsid w:val="00792FDD"/>
    <w:rsid w:val="007941AB"/>
    <w:rsid w:val="0079503C"/>
    <w:rsid w:val="007950C1"/>
    <w:rsid w:val="007955EB"/>
    <w:rsid w:val="00795F53"/>
    <w:rsid w:val="00796175"/>
    <w:rsid w:val="007964EC"/>
    <w:rsid w:val="0079660D"/>
    <w:rsid w:val="00796826"/>
    <w:rsid w:val="00796E0F"/>
    <w:rsid w:val="00796F9B"/>
    <w:rsid w:val="007978D5"/>
    <w:rsid w:val="0079790D"/>
    <w:rsid w:val="007A0342"/>
    <w:rsid w:val="007A1FEA"/>
    <w:rsid w:val="007A23A4"/>
    <w:rsid w:val="007A2D45"/>
    <w:rsid w:val="007A3025"/>
    <w:rsid w:val="007A309E"/>
    <w:rsid w:val="007A3738"/>
    <w:rsid w:val="007A383C"/>
    <w:rsid w:val="007A4E0E"/>
    <w:rsid w:val="007A524D"/>
    <w:rsid w:val="007A5A3C"/>
    <w:rsid w:val="007A74C8"/>
    <w:rsid w:val="007B03D9"/>
    <w:rsid w:val="007B03E3"/>
    <w:rsid w:val="007B0AC8"/>
    <w:rsid w:val="007B0EA4"/>
    <w:rsid w:val="007B1070"/>
    <w:rsid w:val="007B140D"/>
    <w:rsid w:val="007B1996"/>
    <w:rsid w:val="007B1D57"/>
    <w:rsid w:val="007B1F82"/>
    <w:rsid w:val="007B34BA"/>
    <w:rsid w:val="007B4224"/>
    <w:rsid w:val="007B48DF"/>
    <w:rsid w:val="007B4F1F"/>
    <w:rsid w:val="007B6C3E"/>
    <w:rsid w:val="007C08C1"/>
    <w:rsid w:val="007C2B13"/>
    <w:rsid w:val="007C2F11"/>
    <w:rsid w:val="007C4E9B"/>
    <w:rsid w:val="007C53D6"/>
    <w:rsid w:val="007C6109"/>
    <w:rsid w:val="007C64D5"/>
    <w:rsid w:val="007C674C"/>
    <w:rsid w:val="007C6892"/>
    <w:rsid w:val="007C68DE"/>
    <w:rsid w:val="007C75AF"/>
    <w:rsid w:val="007C76B0"/>
    <w:rsid w:val="007C7C28"/>
    <w:rsid w:val="007D130D"/>
    <w:rsid w:val="007D2047"/>
    <w:rsid w:val="007D241E"/>
    <w:rsid w:val="007D3AC4"/>
    <w:rsid w:val="007D3DBE"/>
    <w:rsid w:val="007D3DFA"/>
    <w:rsid w:val="007D45DC"/>
    <w:rsid w:val="007D4ED6"/>
    <w:rsid w:val="007D68A9"/>
    <w:rsid w:val="007D6C59"/>
    <w:rsid w:val="007D70EA"/>
    <w:rsid w:val="007E0DDE"/>
    <w:rsid w:val="007E152E"/>
    <w:rsid w:val="007E2C43"/>
    <w:rsid w:val="007E35E0"/>
    <w:rsid w:val="007E470D"/>
    <w:rsid w:val="007E53BC"/>
    <w:rsid w:val="007E58D9"/>
    <w:rsid w:val="007E5B2F"/>
    <w:rsid w:val="007E63D8"/>
    <w:rsid w:val="007E7288"/>
    <w:rsid w:val="007F0A7E"/>
    <w:rsid w:val="007F175D"/>
    <w:rsid w:val="007F1AAD"/>
    <w:rsid w:val="007F2C8D"/>
    <w:rsid w:val="007F3280"/>
    <w:rsid w:val="007F50A6"/>
    <w:rsid w:val="007F56ED"/>
    <w:rsid w:val="007F588A"/>
    <w:rsid w:val="007F6760"/>
    <w:rsid w:val="007F741E"/>
    <w:rsid w:val="007F77FA"/>
    <w:rsid w:val="007F7854"/>
    <w:rsid w:val="008000D1"/>
    <w:rsid w:val="00800437"/>
    <w:rsid w:val="0080098F"/>
    <w:rsid w:val="00800CB4"/>
    <w:rsid w:val="00800CD0"/>
    <w:rsid w:val="008012FF"/>
    <w:rsid w:val="008013E8"/>
    <w:rsid w:val="00801966"/>
    <w:rsid w:val="008022EE"/>
    <w:rsid w:val="00802CBC"/>
    <w:rsid w:val="00802CFC"/>
    <w:rsid w:val="00803477"/>
    <w:rsid w:val="008037A4"/>
    <w:rsid w:val="00804202"/>
    <w:rsid w:val="00804C76"/>
    <w:rsid w:val="00804D96"/>
    <w:rsid w:val="00804FF9"/>
    <w:rsid w:val="00805A86"/>
    <w:rsid w:val="00805A8B"/>
    <w:rsid w:val="008062F0"/>
    <w:rsid w:val="00806561"/>
    <w:rsid w:val="00806E25"/>
    <w:rsid w:val="00806FE5"/>
    <w:rsid w:val="00807532"/>
    <w:rsid w:val="008079D2"/>
    <w:rsid w:val="00810C38"/>
    <w:rsid w:val="00811664"/>
    <w:rsid w:val="00813DE2"/>
    <w:rsid w:val="00815469"/>
    <w:rsid w:val="00815853"/>
    <w:rsid w:val="00816380"/>
    <w:rsid w:val="00817514"/>
    <w:rsid w:val="0082005B"/>
    <w:rsid w:val="00821547"/>
    <w:rsid w:val="00821ED2"/>
    <w:rsid w:val="00821F03"/>
    <w:rsid w:val="0082277D"/>
    <w:rsid w:val="008228CC"/>
    <w:rsid w:val="00822F08"/>
    <w:rsid w:val="00822FAF"/>
    <w:rsid w:val="008231AB"/>
    <w:rsid w:val="008234B9"/>
    <w:rsid w:val="00823939"/>
    <w:rsid w:val="00824098"/>
    <w:rsid w:val="008243F8"/>
    <w:rsid w:val="00824717"/>
    <w:rsid w:val="00825BB0"/>
    <w:rsid w:val="00825E23"/>
    <w:rsid w:val="008260BE"/>
    <w:rsid w:val="008265C9"/>
    <w:rsid w:val="008311F3"/>
    <w:rsid w:val="0083122E"/>
    <w:rsid w:val="00831537"/>
    <w:rsid w:val="00831DBB"/>
    <w:rsid w:val="00831E4D"/>
    <w:rsid w:val="00834550"/>
    <w:rsid w:val="00835CC8"/>
    <w:rsid w:val="00835E26"/>
    <w:rsid w:val="00836AA8"/>
    <w:rsid w:val="0083754E"/>
    <w:rsid w:val="00837DDC"/>
    <w:rsid w:val="00840330"/>
    <w:rsid w:val="0084179B"/>
    <w:rsid w:val="008422B9"/>
    <w:rsid w:val="00842BD1"/>
    <w:rsid w:val="0084381F"/>
    <w:rsid w:val="008445DC"/>
    <w:rsid w:val="008456E1"/>
    <w:rsid w:val="00845B35"/>
    <w:rsid w:val="00846713"/>
    <w:rsid w:val="00846BD7"/>
    <w:rsid w:val="00847BC6"/>
    <w:rsid w:val="0085015C"/>
    <w:rsid w:val="00850B2D"/>
    <w:rsid w:val="0085119B"/>
    <w:rsid w:val="00851D75"/>
    <w:rsid w:val="008522DD"/>
    <w:rsid w:val="00852944"/>
    <w:rsid w:val="00852B84"/>
    <w:rsid w:val="00852FE3"/>
    <w:rsid w:val="00854080"/>
    <w:rsid w:val="008548C4"/>
    <w:rsid w:val="0085534F"/>
    <w:rsid w:val="00855930"/>
    <w:rsid w:val="00855D8C"/>
    <w:rsid w:val="00856CCD"/>
    <w:rsid w:val="00856D00"/>
    <w:rsid w:val="008603E2"/>
    <w:rsid w:val="00861B6B"/>
    <w:rsid w:val="008624D6"/>
    <w:rsid w:val="008633F1"/>
    <w:rsid w:val="00863EF9"/>
    <w:rsid w:val="00864722"/>
    <w:rsid w:val="0086568E"/>
    <w:rsid w:val="0086601B"/>
    <w:rsid w:val="00866C8E"/>
    <w:rsid w:val="00866EC4"/>
    <w:rsid w:val="00871A05"/>
    <w:rsid w:val="00871C3E"/>
    <w:rsid w:val="008727ED"/>
    <w:rsid w:val="00872DB2"/>
    <w:rsid w:val="00873318"/>
    <w:rsid w:val="00873521"/>
    <w:rsid w:val="00873BC6"/>
    <w:rsid w:val="00874FB0"/>
    <w:rsid w:val="008755AA"/>
    <w:rsid w:val="00876800"/>
    <w:rsid w:val="00877CF8"/>
    <w:rsid w:val="00877ECC"/>
    <w:rsid w:val="0088077C"/>
    <w:rsid w:val="0088145A"/>
    <w:rsid w:val="008816C3"/>
    <w:rsid w:val="008817C5"/>
    <w:rsid w:val="00881B33"/>
    <w:rsid w:val="00882D16"/>
    <w:rsid w:val="00883177"/>
    <w:rsid w:val="0088453E"/>
    <w:rsid w:val="00884DCA"/>
    <w:rsid w:val="008858FD"/>
    <w:rsid w:val="00885B92"/>
    <w:rsid w:val="00885F66"/>
    <w:rsid w:val="008869EE"/>
    <w:rsid w:val="00886C56"/>
    <w:rsid w:val="00886EB7"/>
    <w:rsid w:val="00887874"/>
    <w:rsid w:val="00890005"/>
    <w:rsid w:val="0089056F"/>
    <w:rsid w:val="00891C42"/>
    <w:rsid w:val="00891F7E"/>
    <w:rsid w:val="008920FA"/>
    <w:rsid w:val="008929DB"/>
    <w:rsid w:val="00893D48"/>
    <w:rsid w:val="00894121"/>
    <w:rsid w:val="00897645"/>
    <w:rsid w:val="008A0030"/>
    <w:rsid w:val="008A16FE"/>
    <w:rsid w:val="008A1FE3"/>
    <w:rsid w:val="008A244E"/>
    <w:rsid w:val="008A2BF2"/>
    <w:rsid w:val="008A2C7D"/>
    <w:rsid w:val="008A38F7"/>
    <w:rsid w:val="008A3CE0"/>
    <w:rsid w:val="008A4411"/>
    <w:rsid w:val="008A5A7C"/>
    <w:rsid w:val="008A6DA9"/>
    <w:rsid w:val="008B11E7"/>
    <w:rsid w:val="008B186E"/>
    <w:rsid w:val="008B2744"/>
    <w:rsid w:val="008B285B"/>
    <w:rsid w:val="008B30A2"/>
    <w:rsid w:val="008B407C"/>
    <w:rsid w:val="008B4F4D"/>
    <w:rsid w:val="008B5261"/>
    <w:rsid w:val="008B563E"/>
    <w:rsid w:val="008B5E04"/>
    <w:rsid w:val="008B69BC"/>
    <w:rsid w:val="008B7B52"/>
    <w:rsid w:val="008B7B9A"/>
    <w:rsid w:val="008C15B8"/>
    <w:rsid w:val="008C200F"/>
    <w:rsid w:val="008C2173"/>
    <w:rsid w:val="008C2FD2"/>
    <w:rsid w:val="008C4FA5"/>
    <w:rsid w:val="008C5B92"/>
    <w:rsid w:val="008C6C89"/>
    <w:rsid w:val="008C74E9"/>
    <w:rsid w:val="008C750A"/>
    <w:rsid w:val="008D2C51"/>
    <w:rsid w:val="008D3B27"/>
    <w:rsid w:val="008D3B63"/>
    <w:rsid w:val="008D44CD"/>
    <w:rsid w:val="008D50A0"/>
    <w:rsid w:val="008D514A"/>
    <w:rsid w:val="008D5A31"/>
    <w:rsid w:val="008D6B77"/>
    <w:rsid w:val="008D7298"/>
    <w:rsid w:val="008D75EE"/>
    <w:rsid w:val="008D7911"/>
    <w:rsid w:val="008D7B4A"/>
    <w:rsid w:val="008E044E"/>
    <w:rsid w:val="008E055B"/>
    <w:rsid w:val="008E0DA3"/>
    <w:rsid w:val="008E22A2"/>
    <w:rsid w:val="008E28FB"/>
    <w:rsid w:val="008E3028"/>
    <w:rsid w:val="008E3044"/>
    <w:rsid w:val="008E398D"/>
    <w:rsid w:val="008E3B60"/>
    <w:rsid w:val="008E4DD0"/>
    <w:rsid w:val="008E541E"/>
    <w:rsid w:val="008E6229"/>
    <w:rsid w:val="008E6AAB"/>
    <w:rsid w:val="008E753F"/>
    <w:rsid w:val="008F0753"/>
    <w:rsid w:val="008F0A2A"/>
    <w:rsid w:val="008F10CF"/>
    <w:rsid w:val="008F2F2F"/>
    <w:rsid w:val="008F3D8C"/>
    <w:rsid w:val="008F5E1D"/>
    <w:rsid w:val="008F71E9"/>
    <w:rsid w:val="00900389"/>
    <w:rsid w:val="00900D89"/>
    <w:rsid w:val="00901E4C"/>
    <w:rsid w:val="009053C5"/>
    <w:rsid w:val="00905975"/>
    <w:rsid w:val="00905DA3"/>
    <w:rsid w:val="00906FEE"/>
    <w:rsid w:val="00907F01"/>
    <w:rsid w:val="009101AE"/>
    <w:rsid w:val="00911A4C"/>
    <w:rsid w:val="009137A5"/>
    <w:rsid w:val="00914A25"/>
    <w:rsid w:val="00914FB8"/>
    <w:rsid w:val="009167FB"/>
    <w:rsid w:val="00916983"/>
    <w:rsid w:val="0091771D"/>
    <w:rsid w:val="009178F8"/>
    <w:rsid w:val="009202C8"/>
    <w:rsid w:val="009206E7"/>
    <w:rsid w:val="00921A0B"/>
    <w:rsid w:val="00921FCF"/>
    <w:rsid w:val="00922342"/>
    <w:rsid w:val="00922912"/>
    <w:rsid w:val="009230B5"/>
    <w:rsid w:val="00924A6A"/>
    <w:rsid w:val="0092548B"/>
    <w:rsid w:val="009258D6"/>
    <w:rsid w:val="00925D21"/>
    <w:rsid w:val="009260AF"/>
    <w:rsid w:val="009267D2"/>
    <w:rsid w:val="00926A74"/>
    <w:rsid w:val="00926C8F"/>
    <w:rsid w:val="0093088A"/>
    <w:rsid w:val="0093109E"/>
    <w:rsid w:val="00934DEC"/>
    <w:rsid w:val="00934E08"/>
    <w:rsid w:val="00935EE1"/>
    <w:rsid w:val="00940C9A"/>
    <w:rsid w:val="0094154B"/>
    <w:rsid w:val="00941DFC"/>
    <w:rsid w:val="0094248D"/>
    <w:rsid w:val="00942E94"/>
    <w:rsid w:val="00944047"/>
    <w:rsid w:val="00944C3A"/>
    <w:rsid w:val="00944C63"/>
    <w:rsid w:val="0094507F"/>
    <w:rsid w:val="0094538C"/>
    <w:rsid w:val="009464C5"/>
    <w:rsid w:val="009472C8"/>
    <w:rsid w:val="00947B78"/>
    <w:rsid w:val="00947D97"/>
    <w:rsid w:val="009501C5"/>
    <w:rsid w:val="00950A3E"/>
    <w:rsid w:val="0095116A"/>
    <w:rsid w:val="00952FE6"/>
    <w:rsid w:val="00955372"/>
    <w:rsid w:val="00955547"/>
    <w:rsid w:val="0095657B"/>
    <w:rsid w:val="009566E1"/>
    <w:rsid w:val="00957053"/>
    <w:rsid w:val="009571C8"/>
    <w:rsid w:val="009574BE"/>
    <w:rsid w:val="0095755F"/>
    <w:rsid w:val="00957850"/>
    <w:rsid w:val="00960B6E"/>
    <w:rsid w:val="00960D17"/>
    <w:rsid w:val="009615CD"/>
    <w:rsid w:val="0096442D"/>
    <w:rsid w:val="00964488"/>
    <w:rsid w:val="00965891"/>
    <w:rsid w:val="00965DD0"/>
    <w:rsid w:val="00966A41"/>
    <w:rsid w:val="0096777F"/>
    <w:rsid w:val="00967C0F"/>
    <w:rsid w:val="009723AE"/>
    <w:rsid w:val="009724A3"/>
    <w:rsid w:val="00972EC9"/>
    <w:rsid w:val="009734E2"/>
    <w:rsid w:val="00973D0D"/>
    <w:rsid w:val="0097417C"/>
    <w:rsid w:val="00974461"/>
    <w:rsid w:val="009754A5"/>
    <w:rsid w:val="00975654"/>
    <w:rsid w:val="009756FA"/>
    <w:rsid w:val="009772CF"/>
    <w:rsid w:val="00977D22"/>
    <w:rsid w:val="0098089E"/>
    <w:rsid w:val="009814C9"/>
    <w:rsid w:val="0098155A"/>
    <w:rsid w:val="009817D6"/>
    <w:rsid w:val="00981A5E"/>
    <w:rsid w:val="00981A84"/>
    <w:rsid w:val="00982628"/>
    <w:rsid w:val="00983D32"/>
    <w:rsid w:val="00985755"/>
    <w:rsid w:val="00985D5F"/>
    <w:rsid w:val="00985D60"/>
    <w:rsid w:val="0098647E"/>
    <w:rsid w:val="009867A5"/>
    <w:rsid w:val="0098695D"/>
    <w:rsid w:val="00987411"/>
    <w:rsid w:val="00987AA4"/>
    <w:rsid w:val="009904D2"/>
    <w:rsid w:val="00990EEA"/>
    <w:rsid w:val="009913F0"/>
    <w:rsid w:val="00991FE4"/>
    <w:rsid w:val="009932B7"/>
    <w:rsid w:val="009944FC"/>
    <w:rsid w:val="009952DC"/>
    <w:rsid w:val="00995818"/>
    <w:rsid w:val="00995A14"/>
    <w:rsid w:val="0099641B"/>
    <w:rsid w:val="00996A0E"/>
    <w:rsid w:val="00996B7E"/>
    <w:rsid w:val="0099786F"/>
    <w:rsid w:val="00997F2E"/>
    <w:rsid w:val="009A13CB"/>
    <w:rsid w:val="009A1788"/>
    <w:rsid w:val="009A195A"/>
    <w:rsid w:val="009A1D49"/>
    <w:rsid w:val="009A261E"/>
    <w:rsid w:val="009A2D96"/>
    <w:rsid w:val="009A3070"/>
    <w:rsid w:val="009A503B"/>
    <w:rsid w:val="009A548C"/>
    <w:rsid w:val="009A58C0"/>
    <w:rsid w:val="009A5920"/>
    <w:rsid w:val="009A5FCC"/>
    <w:rsid w:val="009A60FD"/>
    <w:rsid w:val="009A667C"/>
    <w:rsid w:val="009A782A"/>
    <w:rsid w:val="009B20D4"/>
    <w:rsid w:val="009B28B5"/>
    <w:rsid w:val="009B379B"/>
    <w:rsid w:val="009B3840"/>
    <w:rsid w:val="009B43E7"/>
    <w:rsid w:val="009B47EC"/>
    <w:rsid w:val="009B4D21"/>
    <w:rsid w:val="009B55C9"/>
    <w:rsid w:val="009B5E32"/>
    <w:rsid w:val="009B647B"/>
    <w:rsid w:val="009B6902"/>
    <w:rsid w:val="009B6994"/>
    <w:rsid w:val="009B6FB2"/>
    <w:rsid w:val="009B7D56"/>
    <w:rsid w:val="009C0F19"/>
    <w:rsid w:val="009C10CF"/>
    <w:rsid w:val="009C326F"/>
    <w:rsid w:val="009C355B"/>
    <w:rsid w:val="009C3895"/>
    <w:rsid w:val="009C4333"/>
    <w:rsid w:val="009C7A88"/>
    <w:rsid w:val="009D1756"/>
    <w:rsid w:val="009D25A8"/>
    <w:rsid w:val="009D3D68"/>
    <w:rsid w:val="009D434C"/>
    <w:rsid w:val="009D4C83"/>
    <w:rsid w:val="009D69F9"/>
    <w:rsid w:val="009D6C4B"/>
    <w:rsid w:val="009D75C2"/>
    <w:rsid w:val="009E03D9"/>
    <w:rsid w:val="009E09F2"/>
    <w:rsid w:val="009E1342"/>
    <w:rsid w:val="009E144B"/>
    <w:rsid w:val="009E2009"/>
    <w:rsid w:val="009E2BB1"/>
    <w:rsid w:val="009E413C"/>
    <w:rsid w:val="009E43CC"/>
    <w:rsid w:val="009E49CF"/>
    <w:rsid w:val="009E51F7"/>
    <w:rsid w:val="009E5910"/>
    <w:rsid w:val="009E5C61"/>
    <w:rsid w:val="009E60DD"/>
    <w:rsid w:val="009E6A69"/>
    <w:rsid w:val="009F5566"/>
    <w:rsid w:val="009F5E27"/>
    <w:rsid w:val="009F6B0B"/>
    <w:rsid w:val="009F6E09"/>
    <w:rsid w:val="009F7BE8"/>
    <w:rsid w:val="00A009B1"/>
    <w:rsid w:val="00A01FFB"/>
    <w:rsid w:val="00A02896"/>
    <w:rsid w:val="00A03A18"/>
    <w:rsid w:val="00A03DB9"/>
    <w:rsid w:val="00A0410B"/>
    <w:rsid w:val="00A04165"/>
    <w:rsid w:val="00A049F9"/>
    <w:rsid w:val="00A10973"/>
    <w:rsid w:val="00A10EB7"/>
    <w:rsid w:val="00A12311"/>
    <w:rsid w:val="00A124D7"/>
    <w:rsid w:val="00A1293E"/>
    <w:rsid w:val="00A12C05"/>
    <w:rsid w:val="00A130BE"/>
    <w:rsid w:val="00A14A83"/>
    <w:rsid w:val="00A15B40"/>
    <w:rsid w:val="00A166BD"/>
    <w:rsid w:val="00A16E54"/>
    <w:rsid w:val="00A178E3"/>
    <w:rsid w:val="00A17914"/>
    <w:rsid w:val="00A17CDC"/>
    <w:rsid w:val="00A20451"/>
    <w:rsid w:val="00A2064F"/>
    <w:rsid w:val="00A21E01"/>
    <w:rsid w:val="00A2258A"/>
    <w:rsid w:val="00A234A0"/>
    <w:rsid w:val="00A236FA"/>
    <w:rsid w:val="00A24B84"/>
    <w:rsid w:val="00A24FEF"/>
    <w:rsid w:val="00A26758"/>
    <w:rsid w:val="00A269FA"/>
    <w:rsid w:val="00A26E53"/>
    <w:rsid w:val="00A27E46"/>
    <w:rsid w:val="00A3005D"/>
    <w:rsid w:val="00A30F58"/>
    <w:rsid w:val="00A312BE"/>
    <w:rsid w:val="00A31DC6"/>
    <w:rsid w:val="00A3343A"/>
    <w:rsid w:val="00A34D0D"/>
    <w:rsid w:val="00A35621"/>
    <w:rsid w:val="00A356E6"/>
    <w:rsid w:val="00A3617A"/>
    <w:rsid w:val="00A36332"/>
    <w:rsid w:val="00A3638F"/>
    <w:rsid w:val="00A36F59"/>
    <w:rsid w:val="00A378F4"/>
    <w:rsid w:val="00A37F62"/>
    <w:rsid w:val="00A405E2"/>
    <w:rsid w:val="00A40C3E"/>
    <w:rsid w:val="00A4207D"/>
    <w:rsid w:val="00A4298A"/>
    <w:rsid w:val="00A45342"/>
    <w:rsid w:val="00A45B9F"/>
    <w:rsid w:val="00A46502"/>
    <w:rsid w:val="00A468FA"/>
    <w:rsid w:val="00A470B2"/>
    <w:rsid w:val="00A50D61"/>
    <w:rsid w:val="00A512D7"/>
    <w:rsid w:val="00A52D55"/>
    <w:rsid w:val="00A5345A"/>
    <w:rsid w:val="00A539CE"/>
    <w:rsid w:val="00A57346"/>
    <w:rsid w:val="00A62240"/>
    <w:rsid w:val="00A63018"/>
    <w:rsid w:val="00A638BC"/>
    <w:rsid w:val="00A640EA"/>
    <w:rsid w:val="00A641E9"/>
    <w:rsid w:val="00A64BEC"/>
    <w:rsid w:val="00A65640"/>
    <w:rsid w:val="00A659B8"/>
    <w:rsid w:val="00A65A00"/>
    <w:rsid w:val="00A66108"/>
    <w:rsid w:val="00A662F9"/>
    <w:rsid w:val="00A66331"/>
    <w:rsid w:val="00A678B9"/>
    <w:rsid w:val="00A705F4"/>
    <w:rsid w:val="00A71566"/>
    <w:rsid w:val="00A71DBB"/>
    <w:rsid w:val="00A732C8"/>
    <w:rsid w:val="00A7508A"/>
    <w:rsid w:val="00A75D78"/>
    <w:rsid w:val="00A766EE"/>
    <w:rsid w:val="00A76DF0"/>
    <w:rsid w:val="00A770A0"/>
    <w:rsid w:val="00A77366"/>
    <w:rsid w:val="00A77D5E"/>
    <w:rsid w:val="00A819F1"/>
    <w:rsid w:val="00A82226"/>
    <w:rsid w:val="00A82978"/>
    <w:rsid w:val="00A8309A"/>
    <w:rsid w:val="00A83BC0"/>
    <w:rsid w:val="00A83E1E"/>
    <w:rsid w:val="00A841CF"/>
    <w:rsid w:val="00A8559B"/>
    <w:rsid w:val="00A85955"/>
    <w:rsid w:val="00A86C2B"/>
    <w:rsid w:val="00A87D0A"/>
    <w:rsid w:val="00A90B92"/>
    <w:rsid w:val="00A90D46"/>
    <w:rsid w:val="00A922B8"/>
    <w:rsid w:val="00A923AE"/>
    <w:rsid w:val="00A9296F"/>
    <w:rsid w:val="00A93002"/>
    <w:rsid w:val="00A94970"/>
    <w:rsid w:val="00A94A29"/>
    <w:rsid w:val="00A95D71"/>
    <w:rsid w:val="00A95F67"/>
    <w:rsid w:val="00A96603"/>
    <w:rsid w:val="00A977A2"/>
    <w:rsid w:val="00AA0103"/>
    <w:rsid w:val="00AA022D"/>
    <w:rsid w:val="00AA1C84"/>
    <w:rsid w:val="00AA1D7A"/>
    <w:rsid w:val="00AA241D"/>
    <w:rsid w:val="00AA2861"/>
    <w:rsid w:val="00AA3E36"/>
    <w:rsid w:val="00AA46C9"/>
    <w:rsid w:val="00AA62B9"/>
    <w:rsid w:val="00AA634E"/>
    <w:rsid w:val="00AA6D11"/>
    <w:rsid w:val="00AA6F40"/>
    <w:rsid w:val="00AA7155"/>
    <w:rsid w:val="00AA7F2C"/>
    <w:rsid w:val="00AB1A35"/>
    <w:rsid w:val="00AB2D46"/>
    <w:rsid w:val="00AB4512"/>
    <w:rsid w:val="00AB49F7"/>
    <w:rsid w:val="00AB50AA"/>
    <w:rsid w:val="00AB5728"/>
    <w:rsid w:val="00AB7696"/>
    <w:rsid w:val="00AC0264"/>
    <w:rsid w:val="00AC134A"/>
    <w:rsid w:val="00AC1C36"/>
    <w:rsid w:val="00AC22CF"/>
    <w:rsid w:val="00AC2B05"/>
    <w:rsid w:val="00AC31F3"/>
    <w:rsid w:val="00AC3435"/>
    <w:rsid w:val="00AC3E69"/>
    <w:rsid w:val="00AC5593"/>
    <w:rsid w:val="00AC76AB"/>
    <w:rsid w:val="00AD073A"/>
    <w:rsid w:val="00AD11D4"/>
    <w:rsid w:val="00AD1327"/>
    <w:rsid w:val="00AD18EE"/>
    <w:rsid w:val="00AD1D54"/>
    <w:rsid w:val="00AD1DD6"/>
    <w:rsid w:val="00AD2402"/>
    <w:rsid w:val="00AD3177"/>
    <w:rsid w:val="00AD3417"/>
    <w:rsid w:val="00AD38D6"/>
    <w:rsid w:val="00AD3D14"/>
    <w:rsid w:val="00AD5105"/>
    <w:rsid w:val="00AD6EC6"/>
    <w:rsid w:val="00AD7047"/>
    <w:rsid w:val="00AD79A4"/>
    <w:rsid w:val="00AD7E62"/>
    <w:rsid w:val="00AE1E5F"/>
    <w:rsid w:val="00AE1E71"/>
    <w:rsid w:val="00AE28A1"/>
    <w:rsid w:val="00AE3D86"/>
    <w:rsid w:val="00AE40FE"/>
    <w:rsid w:val="00AE470A"/>
    <w:rsid w:val="00AE48B3"/>
    <w:rsid w:val="00AE68F6"/>
    <w:rsid w:val="00AE6989"/>
    <w:rsid w:val="00AE6DB8"/>
    <w:rsid w:val="00AE6E89"/>
    <w:rsid w:val="00AF053A"/>
    <w:rsid w:val="00AF1232"/>
    <w:rsid w:val="00AF1278"/>
    <w:rsid w:val="00AF1D2E"/>
    <w:rsid w:val="00AF2324"/>
    <w:rsid w:val="00AF27C9"/>
    <w:rsid w:val="00AF3C66"/>
    <w:rsid w:val="00AF423B"/>
    <w:rsid w:val="00AF4B96"/>
    <w:rsid w:val="00AF547F"/>
    <w:rsid w:val="00AF615C"/>
    <w:rsid w:val="00AF6349"/>
    <w:rsid w:val="00AF71C2"/>
    <w:rsid w:val="00AF7E31"/>
    <w:rsid w:val="00B012DC"/>
    <w:rsid w:val="00B01D2F"/>
    <w:rsid w:val="00B03087"/>
    <w:rsid w:val="00B031C8"/>
    <w:rsid w:val="00B0355D"/>
    <w:rsid w:val="00B03D88"/>
    <w:rsid w:val="00B04463"/>
    <w:rsid w:val="00B048B1"/>
    <w:rsid w:val="00B04A28"/>
    <w:rsid w:val="00B04CA3"/>
    <w:rsid w:val="00B053C3"/>
    <w:rsid w:val="00B05463"/>
    <w:rsid w:val="00B05987"/>
    <w:rsid w:val="00B05DE9"/>
    <w:rsid w:val="00B06439"/>
    <w:rsid w:val="00B06513"/>
    <w:rsid w:val="00B067CF"/>
    <w:rsid w:val="00B07DAB"/>
    <w:rsid w:val="00B104B9"/>
    <w:rsid w:val="00B11995"/>
    <w:rsid w:val="00B1250A"/>
    <w:rsid w:val="00B13356"/>
    <w:rsid w:val="00B13DD5"/>
    <w:rsid w:val="00B14784"/>
    <w:rsid w:val="00B15492"/>
    <w:rsid w:val="00B15B90"/>
    <w:rsid w:val="00B15F8A"/>
    <w:rsid w:val="00B16EAE"/>
    <w:rsid w:val="00B17332"/>
    <w:rsid w:val="00B174E7"/>
    <w:rsid w:val="00B178DF"/>
    <w:rsid w:val="00B20BB7"/>
    <w:rsid w:val="00B217F7"/>
    <w:rsid w:val="00B224D7"/>
    <w:rsid w:val="00B22F83"/>
    <w:rsid w:val="00B2327F"/>
    <w:rsid w:val="00B237A3"/>
    <w:rsid w:val="00B237DD"/>
    <w:rsid w:val="00B23B9F"/>
    <w:rsid w:val="00B25EFC"/>
    <w:rsid w:val="00B26167"/>
    <w:rsid w:val="00B26617"/>
    <w:rsid w:val="00B266AE"/>
    <w:rsid w:val="00B2681B"/>
    <w:rsid w:val="00B270B2"/>
    <w:rsid w:val="00B27159"/>
    <w:rsid w:val="00B310C0"/>
    <w:rsid w:val="00B31B1D"/>
    <w:rsid w:val="00B32BAF"/>
    <w:rsid w:val="00B32D31"/>
    <w:rsid w:val="00B32D94"/>
    <w:rsid w:val="00B3364B"/>
    <w:rsid w:val="00B33F96"/>
    <w:rsid w:val="00B343E7"/>
    <w:rsid w:val="00B34FCA"/>
    <w:rsid w:val="00B3563F"/>
    <w:rsid w:val="00B35854"/>
    <w:rsid w:val="00B3755B"/>
    <w:rsid w:val="00B37C5D"/>
    <w:rsid w:val="00B40C4E"/>
    <w:rsid w:val="00B40CCB"/>
    <w:rsid w:val="00B41052"/>
    <w:rsid w:val="00B426ED"/>
    <w:rsid w:val="00B42A49"/>
    <w:rsid w:val="00B42C63"/>
    <w:rsid w:val="00B433A6"/>
    <w:rsid w:val="00B4389E"/>
    <w:rsid w:val="00B44296"/>
    <w:rsid w:val="00B460BB"/>
    <w:rsid w:val="00B4764F"/>
    <w:rsid w:val="00B47E12"/>
    <w:rsid w:val="00B507C0"/>
    <w:rsid w:val="00B51689"/>
    <w:rsid w:val="00B518E6"/>
    <w:rsid w:val="00B525E3"/>
    <w:rsid w:val="00B5337C"/>
    <w:rsid w:val="00B534F8"/>
    <w:rsid w:val="00B53D3F"/>
    <w:rsid w:val="00B54712"/>
    <w:rsid w:val="00B547CE"/>
    <w:rsid w:val="00B557CE"/>
    <w:rsid w:val="00B55EDF"/>
    <w:rsid w:val="00B56622"/>
    <w:rsid w:val="00B56EB6"/>
    <w:rsid w:val="00B56F6D"/>
    <w:rsid w:val="00B5702B"/>
    <w:rsid w:val="00B5738F"/>
    <w:rsid w:val="00B601BD"/>
    <w:rsid w:val="00B602CB"/>
    <w:rsid w:val="00B60335"/>
    <w:rsid w:val="00B60D44"/>
    <w:rsid w:val="00B610D1"/>
    <w:rsid w:val="00B6146E"/>
    <w:rsid w:val="00B61A90"/>
    <w:rsid w:val="00B6298B"/>
    <w:rsid w:val="00B6337A"/>
    <w:rsid w:val="00B6361A"/>
    <w:rsid w:val="00B639E0"/>
    <w:rsid w:val="00B63A10"/>
    <w:rsid w:val="00B64686"/>
    <w:rsid w:val="00B64A2F"/>
    <w:rsid w:val="00B64C19"/>
    <w:rsid w:val="00B65450"/>
    <w:rsid w:val="00B664C0"/>
    <w:rsid w:val="00B66725"/>
    <w:rsid w:val="00B669B1"/>
    <w:rsid w:val="00B67360"/>
    <w:rsid w:val="00B703D6"/>
    <w:rsid w:val="00B71C4D"/>
    <w:rsid w:val="00B71E6F"/>
    <w:rsid w:val="00B72181"/>
    <w:rsid w:val="00B72BEF"/>
    <w:rsid w:val="00B72C77"/>
    <w:rsid w:val="00B72EE1"/>
    <w:rsid w:val="00B75AFF"/>
    <w:rsid w:val="00B76AA0"/>
    <w:rsid w:val="00B80591"/>
    <w:rsid w:val="00B80C1D"/>
    <w:rsid w:val="00B80FC7"/>
    <w:rsid w:val="00B81249"/>
    <w:rsid w:val="00B81548"/>
    <w:rsid w:val="00B81613"/>
    <w:rsid w:val="00B81972"/>
    <w:rsid w:val="00B83696"/>
    <w:rsid w:val="00B836EB"/>
    <w:rsid w:val="00B84554"/>
    <w:rsid w:val="00B85A10"/>
    <w:rsid w:val="00B86A35"/>
    <w:rsid w:val="00B86AC6"/>
    <w:rsid w:val="00B87026"/>
    <w:rsid w:val="00B911C4"/>
    <w:rsid w:val="00B919BB"/>
    <w:rsid w:val="00B92916"/>
    <w:rsid w:val="00B92B74"/>
    <w:rsid w:val="00B93898"/>
    <w:rsid w:val="00B94C79"/>
    <w:rsid w:val="00B9521C"/>
    <w:rsid w:val="00B95A08"/>
    <w:rsid w:val="00B96537"/>
    <w:rsid w:val="00B973A5"/>
    <w:rsid w:val="00B97C81"/>
    <w:rsid w:val="00BA1B82"/>
    <w:rsid w:val="00BA1C42"/>
    <w:rsid w:val="00BA2A89"/>
    <w:rsid w:val="00BA2B8B"/>
    <w:rsid w:val="00BA2D65"/>
    <w:rsid w:val="00BA3B41"/>
    <w:rsid w:val="00BA4CF3"/>
    <w:rsid w:val="00BA4D2A"/>
    <w:rsid w:val="00BA586F"/>
    <w:rsid w:val="00BA60C6"/>
    <w:rsid w:val="00BA6F20"/>
    <w:rsid w:val="00BA707B"/>
    <w:rsid w:val="00BA71BD"/>
    <w:rsid w:val="00BB0A19"/>
    <w:rsid w:val="00BB0D17"/>
    <w:rsid w:val="00BB155B"/>
    <w:rsid w:val="00BB1D40"/>
    <w:rsid w:val="00BB20CF"/>
    <w:rsid w:val="00BB4EE6"/>
    <w:rsid w:val="00BB5B6D"/>
    <w:rsid w:val="00BB62A7"/>
    <w:rsid w:val="00BB661C"/>
    <w:rsid w:val="00BB6932"/>
    <w:rsid w:val="00BC11C2"/>
    <w:rsid w:val="00BC1ACC"/>
    <w:rsid w:val="00BC1D9D"/>
    <w:rsid w:val="00BC2209"/>
    <w:rsid w:val="00BC2465"/>
    <w:rsid w:val="00BC3BD1"/>
    <w:rsid w:val="00BC3D2A"/>
    <w:rsid w:val="00BC3D8A"/>
    <w:rsid w:val="00BC493B"/>
    <w:rsid w:val="00BC4966"/>
    <w:rsid w:val="00BC509A"/>
    <w:rsid w:val="00BC514B"/>
    <w:rsid w:val="00BC541E"/>
    <w:rsid w:val="00BC5A46"/>
    <w:rsid w:val="00BC60BD"/>
    <w:rsid w:val="00BC6856"/>
    <w:rsid w:val="00BC7A2D"/>
    <w:rsid w:val="00BC7C91"/>
    <w:rsid w:val="00BC7FF3"/>
    <w:rsid w:val="00BD094A"/>
    <w:rsid w:val="00BD120F"/>
    <w:rsid w:val="00BD20CC"/>
    <w:rsid w:val="00BD2289"/>
    <w:rsid w:val="00BD265C"/>
    <w:rsid w:val="00BD2C36"/>
    <w:rsid w:val="00BD33F6"/>
    <w:rsid w:val="00BD4FC3"/>
    <w:rsid w:val="00BD51E8"/>
    <w:rsid w:val="00BD57D4"/>
    <w:rsid w:val="00BD5FCE"/>
    <w:rsid w:val="00BE0490"/>
    <w:rsid w:val="00BE0B18"/>
    <w:rsid w:val="00BE0BDD"/>
    <w:rsid w:val="00BE1FB7"/>
    <w:rsid w:val="00BE2D18"/>
    <w:rsid w:val="00BE321D"/>
    <w:rsid w:val="00BE330C"/>
    <w:rsid w:val="00BE347D"/>
    <w:rsid w:val="00BE427A"/>
    <w:rsid w:val="00BE4483"/>
    <w:rsid w:val="00BE54E2"/>
    <w:rsid w:val="00BE5C8D"/>
    <w:rsid w:val="00BE5D0F"/>
    <w:rsid w:val="00BE6D5C"/>
    <w:rsid w:val="00BF0B08"/>
    <w:rsid w:val="00BF115D"/>
    <w:rsid w:val="00BF13EA"/>
    <w:rsid w:val="00BF3815"/>
    <w:rsid w:val="00BF4002"/>
    <w:rsid w:val="00BF48F7"/>
    <w:rsid w:val="00BF49A4"/>
    <w:rsid w:val="00BF6CD5"/>
    <w:rsid w:val="00C00517"/>
    <w:rsid w:val="00C00743"/>
    <w:rsid w:val="00C007FA"/>
    <w:rsid w:val="00C01178"/>
    <w:rsid w:val="00C0128E"/>
    <w:rsid w:val="00C018E6"/>
    <w:rsid w:val="00C01FA7"/>
    <w:rsid w:val="00C025DD"/>
    <w:rsid w:val="00C029F0"/>
    <w:rsid w:val="00C0308B"/>
    <w:rsid w:val="00C0308F"/>
    <w:rsid w:val="00C03A17"/>
    <w:rsid w:val="00C04788"/>
    <w:rsid w:val="00C04DA8"/>
    <w:rsid w:val="00C05C6A"/>
    <w:rsid w:val="00C065F8"/>
    <w:rsid w:val="00C06CAF"/>
    <w:rsid w:val="00C07B4E"/>
    <w:rsid w:val="00C11780"/>
    <w:rsid w:val="00C11E34"/>
    <w:rsid w:val="00C11EB6"/>
    <w:rsid w:val="00C122CD"/>
    <w:rsid w:val="00C13937"/>
    <w:rsid w:val="00C1454B"/>
    <w:rsid w:val="00C15FC1"/>
    <w:rsid w:val="00C16091"/>
    <w:rsid w:val="00C2231E"/>
    <w:rsid w:val="00C22636"/>
    <w:rsid w:val="00C22745"/>
    <w:rsid w:val="00C22B1C"/>
    <w:rsid w:val="00C22EEC"/>
    <w:rsid w:val="00C24B9A"/>
    <w:rsid w:val="00C2585E"/>
    <w:rsid w:val="00C25F52"/>
    <w:rsid w:val="00C265C0"/>
    <w:rsid w:val="00C2716C"/>
    <w:rsid w:val="00C27EA0"/>
    <w:rsid w:val="00C31B37"/>
    <w:rsid w:val="00C340DD"/>
    <w:rsid w:val="00C341D8"/>
    <w:rsid w:val="00C34753"/>
    <w:rsid w:val="00C34BC7"/>
    <w:rsid w:val="00C352F5"/>
    <w:rsid w:val="00C35743"/>
    <w:rsid w:val="00C36392"/>
    <w:rsid w:val="00C401D2"/>
    <w:rsid w:val="00C41198"/>
    <w:rsid w:val="00C42B7A"/>
    <w:rsid w:val="00C42FE5"/>
    <w:rsid w:val="00C453B1"/>
    <w:rsid w:val="00C45EA7"/>
    <w:rsid w:val="00C46E3B"/>
    <w:rsid w:val="00C47A2C"/>
    <w:rsid w:val="00C5032F"/>
    <w:rsid w:val="00C516E7"/>
    <w:rsid w:val="00C51E4A"/>
    <w:rsid w:val="00C52791"/>
    <w:rsid w:val="00C532A5"/>
    <w:rsid w:val="00C54502"/>
    <w:rsid w:val="00C545BD"/>
    <w:rsid w:val="00C5479F"/>
    <w:rsid w:val="00C5481D"/>
    <w:rsid w:val="00C548D7"/>
    <w:rsid w:val="00C55543"/>
    <w:rsid w:val="00C56704"/>
    <w:rsid w:val="00C56C56"/>
    <w:rsid w:val="00C56E6A"/>
    <w:rsid w:val="00C56FC1"/>
    <w:rsid w:val="00C5727E"/>
    <w:rsid w:val="00C57AFB"/>
    <w:rsid w:val="00C57DC1"/>
    <w:rsid w:val="00C57E31"/>
    <w:rsid w:val="00C60179"/>
    <w:rsid w:val="00C61702"/>
    <w:rsid w:val="00C61FB3"/>
    <w:rsid w:val="00C62672"/>
    <w:rsid w:val="00C631AC"/>
    <w:rsid w:val="00C6373C"/>
    <w:rsid w:val="00C64366"/>
    <w:rsid w:val="00C64EE6"/>
    <w:rsid w:val="00C6531C"/>
    <w:rsid w:val="00C65629"/>
    <w:rsid w:val="00C6591F"/>
    <w:rsid w:val="00C66ADD"/>
    <w:rsid w:val="00C67174"/>
    <w:rsid w:val="00C70569"/>
    <w:rsid w:val="00C70BF1"/>
    <w:rsid w:val="00C70D78"/>
    <w:rsid w:val="00C70EB3"/>
    <w:rsid w:val="00C7150A"/>
    <w:rsid w:val="00C71A43"/>
    <w:rsid w:val="00C71DCA"/>
    <w:rsid w:val="00C725C4"/>
    <w:rsid w:val="00C7469F"/>
    <w:rsid w:val="00C768BD"/>
    <w:rsid w:val="00C76F1E"/>
    <w:rsid w:val="00C7726C"/>
    <w:rsid w:val="00C77860"/>
    <w:rsid w:val="00C77D5B"/>
    <w:rsid w:val="00C80F77"/>
    <w:rsid w:val="00C81375"/>
    <w:rsid w:val="00C8184C"/>
    <w:rsid w:val="00C81C2A"/>
    <w:rsid w:val="00C81D3D"/>
    <w:rsid w:val="00C8221D"/>
    <w:rsid w:val="00C823EA"/>
    <w:rsid w:val="00C86444"/>
    <w:rsid w:val="00C86C2D"/>
    <w:rsid w:val="00C87894"/>
    <w:rsid w:val="00C87A13"/>
    <w:rsid w:val="00C87AF1"/>
    <w:rsid w:val="00C903BA"/>
    <w:rsid w:val="00C9125A"/>
    <w:rsid w:val="00C91D4C"/>
    <w:rsid w:val="00C93274"/>
    <w:rsid w:val="00C93777"/>
    <w:rsid w:val="00C9387C"/>
    <w:rsid w:val="00C940EE"/>
    <w:rsid w:val="00C95B0A"/>
    <w:rsid w:val="00C95D21"/>
    <w:rsid w:val="00C9623F"/>
    <w:rsid w:val="00C96966"/>
    <w:rsid w:val="00C96DBC"/>
    <w:rsid w:val="00C975AC"/>
    <w:rsid w:val="00C976E1"/>
    <w:rsid w:val="00C9797A"/>
    <w:rsid w:val="00CA0F41"/>
    <w:rsid w:val="00CA33C1"/>
    <w:rsid w:val="00CA3881"/>
    <w:rsid w:val="00CA38D2"/>
    <w:rsid w:val="00CA5432"/>
    <w:rsid w:val="00CA5B5E"/>
    <w:rsid w:val="00CA6566"/>
    <w:rsid w:val="00CA7FB3"/>
    <w:rsid w:val="00CB0E32"/>
    <w:rsid w:val="00CB1AC9"/>
    <w:rsid w:val="00CB200C"/>
    <w:rsid w:val="00CB21B4"/>
    <w:rsid w:val="00CB24C4"/>
    <w:rsid w:val="00CB35E5"/>
    <w:rsid w:val="00CB4514"/>
    <w:rsid w:val="00CB5215"/>
    <w:rsid w:val="00CB56B7"/>
    <w:rsid w:val="00CC03A5"/>
    <w:rsid w:val="00CC0C09"/>
    <w:rsid w:val="00CC3235"/>
    <w:rsid w:val="00CC33AC"/>
    <w:rsid w:val="00CC34E5"/>
    <w:rsid w:val="00CC3641"/>
    <w:rsid w:val="00CC3883"/>
    <w:rsid w:val="00CC3ABF"/>
    <w:rsid w:val="00CC3D97"/>
    <w:rsid w:val="00CC4231"/>
    <w:rsid w:val="00CC4646"/>
    <w:rsid w:val="00CC4AB7"/>
    <w:rsid w:val="00CC56EF"/>
    <w:rsid w:val="00CC6A7D"/>
    <w:rsid w:val="00CD0721"/>
    <w:rsid w:val="00CD15D4"/>
    <w:rsid w:val="00CD18D2"/>
    <w:rsid w:val="00CD1A8B"/>
    <w:rsid w:val="00CD2A08"/>
    <w:rsid w:val="00CD2D89"/>
    <w:rsid w:val="00CD39A9"/>
    <w:rsid w:val="00CD4019"/>
    <w:rsid w:val="00CD4B24"/>
    <w:rsid w:val="00CD5284"/>
    <w:rsid w:val="00CD554E"/>
    <w:rsid w:val="00CD5F94"/>
    <w:rsid w:val="00CD6AE9"/>
    <w:rsid w:val="00CE0530"/>
    <w:rsid w:val="00CE0B0A"/>
    <w:rsid w:val="00CE0F86"/>
    <w:rsid w:val="00CE0FD1"/>
    <w:rsid w:val="00CE12DF"/>
    <w:rsid w:val="00CE16D3"/>
    <w:rsid w:val="00CE470B"/>
    <w:rsid w:val="00CE534A"/>
    <w:rsid w:val="00CE5F1E"/>
    <w:rsid w:val="00CE696B"/>
    <w:rsid w:val="00CF0A96"/>
    <w:rsid w:val="00CF187D"/>
    <w:rsid w:val="00CF1C9A"/>
    <w:rsid w:val="00CF2EA5"/>
    <w:rsid w:val="00CF395D"/>
    <w:rsid w:val="00CF3FAA"/>
    <w:rsid w:val="00CF42AA"/>
    <w:rsid w:val="00CF49EE"/>
    <w:rsid w:val="00CF693F"/>
    <w:rsid w:val="00CF6F9B"/>
    <w:rsid w:val="00CF74C0"/>
    <w:rsid w:val="00CF7BF5"/>
    <w:rsid w:val="00D0119E"/>
    <w:rsid w:val="00D01D52"/>
    <w:rsid w:val="00D01FC5"/>
    <w:rsid w:val="00D028FA"/>
    <w:rsid w:val="00D02C5C"/>
    <w:rsid w:val="00D02ED4"/>
    <w:rsid w:val="00D03116"/>
    <w:rsid w:val="00D0327F"/>
    <w:rsid w:val="00D03B91"/>
    <w:rsid w:val="00D0414A"/>
    <w:rsid w:val="00D04444"/>
    <w:rsid w:val="00D04652"/>
    <w:rsid w:val="00D054C5"/>
    <w:rsid w:val="00D06985"/>
    <w:rsid w:val="00D104AB"/>
    <w:rsid w:val="00D1061B"/>
    <w:rsid w:val="00D107D0"/>
    <w:rsid w:val="00D109D8"/>
    <w:rsid w:val="00D12C1A"/>
    <w:rsid w:val="00D13583"/>
    <w:rsid w:val="00D135C5"/>
    <w:rsid w:val="00D14016"/>
    <w:rsid w:val="00D14DB7"/>
    <w:rsid w:val="00D15262"/>
    <w:rsid w:val="00D15F49"/>
    <w:rsid w:val="00D15FBF"/>
    <w:rsid w:val="00D162DC"/>
    <w:rsid w:val="00D16A23"/>
    <w:rsid w:val="00D17FC9"/>
    <w:rsid w:val="00D20A12"/>
    <w:rsid w:val="00D21021"/>
    <w:rsid w:val="00D22F19"/>
    <w:rsid w:val="00D23AD4"/>
    <w:rsid w:val="00D23E08"/>
    <w:rsid w:val="00D24D40"/>
    <w:rsid w:val="00D256CE"/>
    <w:rsid w:val="00D25708"/>
    <w:rsid w:val="00D2682E"/>
    <w:rsid w:val="00D27717"/>
    <w:rsid w:val="00D27D1E"/>
    <w:rsid w:val="00D303F2"/>
    <w:rsid w:val="00D30B33"/>
    <w:rsid w:val="00D31690"/>
    <w:rsid w:val="00D32973"/>
    <w:rsid w:val="00D32B7C"/>
    <w:rsid w:val="00D34172"/>
    <w:rsid w:val="00D36E42"/>
    <w:rsid w:val="00D411F9"/>
    <w:rsid w:val="00D41710"/>
    <w:rsid w:val="00D44A39"/>
    <w:rsid w:val="00D44A99"/>
    <w:rsid w:val="00D45332"/>
    <w:rsid w:val="00D47422"/>
    <w:rsid w:val="00D50481"/>
    <w:rsid w:val="00D50909"/>
    <w:rsid w:val="00D519D5"/>
    <w:rsid w:val="00D51B8D"/>
    <w:rsid w:val="00D51F9A"/>
    <w:rsid w:val="00D5204C"/>
    <w:rsid w:val="00D5313D"/>
    <w:rsid w:val="00D53B39"/>
    <w:rsid w:val="00D53B70"/>
    <w:rsid w:val="00D53D8A"/>
    <w:rsid w:val="00D53E78"/>
    <w:rsid w:val="00D5439D"/>
    <w:rsid w:val="00D5494A"/>
    <w:rsid w:val="00D55E49"/>
    <w:rsid w:val="00D5600B"/>
    <w:rsid w:val="00D56A06"/>
    <w:rsid w:val="00D56BF7"/>
    <w:rsid w:val="00D5739F"/>
    <w:rsid w:val="00D6014E"/>
    <w:rsid w:val="00D60819"/>
    <w:rsid w:val="00D608A1"/>
    <w:rsid w:val="00D60C6B"/>
    <w:rsid w:val="00D61258"/>
    <w:rsid w:val="00D61C3B"/>
    <w:rsid w:val="00D631FC"/>
    <w:rsid w:val="00D64A0A"/>
    <w:rsid w:val="00D64F60"/>
    <w:rsid w:val="00D65E12"/>
    <w:rsid w:val="00D66DAD"/>
    <w:rsid w:val="00D6718B"/>
    <w:rsid w:val="00D67292"/>
    <w:rsid w:val="00D67791"/>
    <w:rsid w:val="00D67CA0"/>
    <w:rsid w:val="00D7010F"/>
    <w:rsid w:val="00D70B3F"/>
    <w:rsid w:val="00D71433"/>
    <w:rsid w:val="00D71DEA"/>
    <w:rsid w:val="00D73666"/>
    <w:rsid w:val="00D73B12"/>
    <w:rsid w:val="00D74A35"/>
    <w:rsid w:val="00D74BDC"/>
    <w:rsid w:val="00D7521E"/>
    <w:rsid w:val="00D753CA"/>
    <w:rsid w:val="00D75C4D"/>
    <w:rsid w:val="00D76CFD"/>
    <w:rsid w:val="00D7737D"/>
    <w:rsid w:val="00D778D2"/>
    <w:rsid w:val="00D778D7"/>
    <w:rsid w:val="00D80895"/>
    <w:rsid w:val="00D8164F"/>
    <w:rsid w:val="00D819AE"/>
    <w:rsid w:val="00D81EC4"/>
    <w:rsid w:val="00D82789"/>
    <w:rsid w:val="00D84583"/>
    <w:rsid w:val="00D849CB"/>
    <w:rsid w:val="00D84E47"/>
    <w:rsid w:val="00D84E95"/>
    <w:rsid w:val="00D85648"/>
    <w:rsid w:val="00D85BE7"/>
    <w:rsid w:val="00D864AE"/>
    <w:rsid w:val="00D8652B"/>
    <w:rsid w:val="00D86AFA"/>
    <w:rsid w:val="00D86C88"/>
    <w:rsid w:val="00D87950"/>
    <w:rsid w:val="00D9068A"/>
    <w:rsid w:val="00D90917"/>
    <w:rsid w:val="00D90A18"/>
    <w:rsid w:val="00D911CF"/>
    <w:rsid w:val="00D91C2E"/>
    <w:rsid w:val="00D93251"/>
    <w:rsid w:val="00D937E3"/>
    <w:rsid w:val="00D9514D"/>
    <w:rsid w:val="00D954E9"/>
    <w:rsid w:val="00D965DB"/>
    <w:rsid w:val="00D97C3E"/>
    <w:rsid w:val="00DA01C8"/>
    <w:rsid w:val="00DA0B6C"/>
    <w:rsid w:val="00DA14E4"/>
    <w:rsid w:val="00DA1B5E"/>
    <w:rsid w:val="00DA2001"/>
    <w:rsid w:val="00DA2524"/>
    <w:rsid w:val="00DA3E1B"/>
    <w:rsid w:val="00DA57BC"/>
    <w:rsid w:val="00DA5A1D"/>
    <w:rsid w:val="00DA5B98"/>
    <w:rsid w:val="00DA69F1"/>
    <w:rsid w:val="00DA6EBD"/>
    <w:rsid w:val="00DA706F"/>
    <w:rsid w:val="00DA7DAB"/>
    <w:rsid w:val="00DB0B3B"/>
    <w:rsid w:val="00DB27D8"/>
    <w:rsid w:val="00DB29B6"/>
    <w:rsid w:val="00DB2BA7"/>
    <w:rsid w:val="00DB33CF"/>
    <w:rsid w:val="00DB49BB"/>
    <w:rsid w:val="00DB4A54"/>
    <w:rsid w:val="00DB4E6C"/>
    <w:rsid w:val="00DB73A1"/>
    <w:rsid w:val="00DC0203"/>
    <w:rsid w:val="00DC0332"/>
    <w:rsid w:val="00DC0611"/>
    <w:rsid w:val="00DC0D5E"/>
    <w:rsid w:val="00DC1997"/>
    <w:rsid w:val="00DC19B8"/>
    <w:rsid w:val="00DC25C3"/>
    <w:rsid w:val="00DC280F"/>
    <w:rsid w:val="00DC48DE"/>
    <w:rsid w:val="00DC52AE"/>
    <w:rsid w:val="00DC5561"/>
    <w:rsid w:val="00DC67FD"/>
    <w:rsid w:val="00DC6B18"/>
    <w:rsid w:val="00DC79DD"/>
    <w:rsid w:val="00DC7A94"/>
    <w:rsid w:val="00DD0194"/>
    <w:rsid w:val="00DD0B4F"/>
    <w:rsid w:val="00DD1136"/>
    <w:rsid w:val="00DD113E"/>
    <w:rsid w:val="00DD12CE"/>
    <w:rsid w:val="00DD1683"/>
    <w:rsid w:val="00DD1EC9"/>
    <w:rsid w:val="00DD2107"/>
    <w:rsid w:val="00DD28ED"/>
    <w:rsid w:val="00DD2CA1"/>
    <w:rsid w:val="00DD3648"/>
    <w:rsid w:val="00DD374F"/>
    <w:rsid w:val="00DD3854"/>
    <w:rsid w:val="00DD38E6"/>
    <w:rsid w:val="00DD4393"/>
    <w:rsid w:val="00DD524E"/>
    <w:rsid w:val="00DD5612"/>
    <w:rsid w:val="00DD5F8C"/>
    <w:rsid w:val="00DD65A6"/>
    <w:rsid w:val="00DD6960"/>
    <w:rsid w:val="00DD7040"/>
    <w:rsid w:val="00DE02DD"/>
    <w:rsid w:val="00DE0E9D"/>
    <w:rsid w:val="00DE0FD2"/>
    <w:rsid w:val="00DE1241"/>
    <w:rsid w:val="00DE1A4F"/>
    <w:rsid w:val="00DE2493"/>
    <w:rsid w:val="00DE33E6"/>
    <w:rsid w:val="00DE3D8B"/>
    <w:rsid w:val="00DE40DA"/>
    <w:rsid w:val="00DE421E"/>
    <w:rsid w:val="00DE5237"/>
    <w:rsid w:val="00DE5511"/>
    <w:rsid w:val="00DE5827"/>
    <w:rsid w:val="00DE5DA8"/>
    <w:rsid w:val="00DE5E0E"/>
    <w:rsid w:val="00DE6529"/>
    <w:rsid w:val="00DE6F39"/>
    <w:rsid w:val="00DE73AF"/>
    <w:rsid w:val="00DE7F25"/>
    <w:rsid w:val="00DF08B4"/>
    <w:rsid w:val="00DF134D"/>
    <w:rsid w:val="00DF1410"/>
    <w:rsid w:val="00DF1489"/>
    <w:rsid w:val="00DF1652"/>
    <w:rsid w:val="00DF26F8"/>
    <w:rsid w:val="00DF3456"/>
    <w:rsid w:val="00DF3B58"/>
    <w:rsid w:val="00DF4927"/>
    <w:rsid w:val="00DF5BF3"/>
    <w:rsid w:val="00DF6ACF"/>
    <w:rsid w:val="00E00FE0"/>
    <w:rsid w:val="00E02DB9"/>
    <w:rsid w:val="00E03D3C"/>
    <w:rsid w:val="00E05CE9"/>
    <w:rsid w:val="00E06159"/>
    <w:rsid w:val="00E06CC5"/>
    <w:rsid w:val="00E0751C"/>
    <w:rsid w:val="00E07564"/>
    <w:rsid w:val="00E107C7"/>
    <w:rsid w:val="00E10856"/>
    <w:rsid w:val="00E11369"/>
    <w:rsid w:val="00E11C1D"/>
    <w:rsid w:val="00E11C5A"/>
    <w:rsid w:val="00E11D7C"/>
    <w:rsid w:val="00E127D1"/>
    <w:rsid w:val="00E12ACA"/>
    <w:rsid w:val="00E13370"/>
    <w:rsid w:val="00E134A2"/>
    <w:rsid w:val="00E1375E"/>
    <w:rsid w:val="00E1389E"/>
    <w:rsid w:val="00E146D5"/>
    <w:rsid w:val="00E15252"/>
    <w:rsid w:val="00E171B9"/>
    <w:rsid w:val="00E17B23"/>
    <w:rsid w:val="00E203CA"/>
    <w:rsid w:val="00E209C9"/>
    <w:rsid w:val="00E20D03"/>
    <w:rsid w:val="00E213D1"/>
    <w:rsid w:val="00E21B3D"/>
    <w:rsid w:val="00E22498"/>
    <w:rsid w:val="00E23406"/>
    <w:rsid w:val="00E23941"/>
    <w:rsid w:val="00E24B58"/>
    <w:rsid w:val="00E24E89"/>
    <w:rsid w:val="00E2507B"/>
    <w:rsid w:val="00E261B4"/>
    <w:rsid w:val="00E26453"/>
    <w:rsid w:val="00E26D8C"/>
    <w:rsid w:val="00E27332"/>
    <w:rsid w:val="00E27425"/>
    <w:rsid w:val="00E27D44"/>
    <w:rsid w:val="00E27DFB"/>
    <w:rsid w:val="00E27E2B"/>
    <w:rsid w:val="00E30C9B"/>
    <w:rsid w:val="00E311E9"/>
    <w:rsid w:val="00E31EF8"/>
    <w:rsid w:val="00E31FD4"/>
    <w:rsid w:val="00E3242E"/>
    <w:rsid w:val="00E324D1"/>
    <w:rsid w:val="00E32C5D"/>
    <w:rsid w:val="00E32D12"/>
    <w:rsid w:val="00E32E6F"/>
    <w:rsid w:val="00E3326E"/>
    <w:rsid w:val="00E3335C"/>
    <w:rsid w:val="00E337E3"/>
    <w:rsid w:val="00E337ED"/>
    <w:rsid w:val="00E33F34"/>
    <w:rsid w:val="00E342DC"/>
    <w:rsid w:val="00E34AD1"/>
    <w:rsid w:val="00E34C54"/>
    <w:rsid w:val="00E34CD3"/>
    <w:rsid w:val="00E35242"/>
    <w:rsid w:val="00E353FA"/>
    <w:rsid w:val="00E35BCB"/>
    <w:rsid w:val="00E35CFB"/>
    <w:rsid w:val="00E36A24"/>
    <w:rsid w:val="00E3717F"/>
    <w:rsid w:val="00E376A6"/>
    <w:rsid w:val="00E4012A"/>
    <w:rsid w:val="00E40199"/>
    <w:rsid w:val="00E409D7"/>
    <w:rsid w:val="00E40A28"/>
    <w:rsid w:val="00E41915"/>
    <w:rsid w:val="00E42CEA"/>
    <w:rsid w:val="00E43075"/>
    <w:rsid w:val="00E4343D"/>
    <w:rsid w:val="00E45381"/>
    <w:rsid w:val="00E45976"/>
    <w:rsid w:val="00E460A8"/>
    <w:rsid w:val="00E46B3C"/>
    <w:rsid w:val="00E47FF6"/>
    <w:rsid w:val="00E5108C"/>
    <w:rsid w:val="00E517BB"/>
    <w:rsid w:val="00E51950"/>
    <w:rsid w:val="00E520D4"/>
    <w:rsid w:val="00E53028"/>
    <w:rsid w:val="00E54695"/>
    <w:rsid w:val="00E54E06"/>
    <w:rsid w:val="00E55668"/>
    <w:rsid w:val="00E55B22"/>
    <w:rsid w:val="00E55ED3"/>
    <w:rsid w:val="00E55F73"/>
    <w:rsid w:val="00E560CF"/>
    <w:rsid w:val="00E56D23"/>
    <w:rsid w:val="00E601B6"/>
    <w:rsid w:val="00E62284"/>
    <w:rsid w:val="00E63AA0"/>
    <w:rsid w:val="00E64093"/>
    <w:rsid w:val="00E64D08"/>
    <w:rsid w:val="00E65D57"/>
    <w:rsid w:val="00E661D6"/>
    <w:rsid w:val="00E66516"/>
    <w:rsid w:val="00E668B8"/>
    <w:rsid w:val="00E66EE4"/>
    <w:rsid w:val="00E670D1"/>
    <w:rsid w:val="00E71716"/>
    <w:rsid w:val="00E723E9"/>
    <w:rsid w:val="00E75BCC"/>
    <w:rsid w:val="00E75C61"/>
    <w:rsid w:val="00E75D1E"/>
    <w:rsid w:val="00E765AA"/>
    <w:rsid w:val="00E76E6C"/>
    <w:rsid w:val="00E77040"/>
    <w:rsid w:val="00E778E5"/>
    <w:rsid w:val="00E77A1B"/>
    <w:rsid w:val="00E803B5"/>
    <w:rsid w:val="00E816A5"/>
    <w:rsid w:val="00E83210"/>
    <w:rsid w:val="00E83262"/>
    <w:rsid w:val="00E83C5B"/>
    <w:rsid w:val="00E83EC3"/>
    <w:rsid w:val="00E841BC"/>
    <w:rsid w:val="00E8444D"/>
    <w:rsid w:val="00E84776"/>
    <w:rsid w:val="00E8578B"/>
    <w:rsid w:val="00E86A66"/>
    <w:rsid w:val="00E86FE9"/>
    <w:rsid w:val="00E87A1D"/>
    <w:rsid w:val="00E902AE"/>
    <w:rsid w:val="00E90CF7"/>
    <w:rsid w:val="00E91780"/>
    <w:rsid w:val="00E936F7"/>
    <w:rsid w:val="00E9370D"/>
    <w:rsid w:val="00E9391D"/>
    <w:rsid w:val="00E94303"/>
    <w:rsid w:val="00E949A2"/>
    <w:rsid w:val="00E950DD"/>
    <w:rsid w:val="00E95960"/>
    <w:rsid w:val="00E96A88"/>
    <w:rsid w:val="00E96ED0"/>
    <w:rsid w:val="00EA00FB"/>
    <w:rsid w:val="00EA0584"/>
    <w:rsid w:val="00EA0752"/>
    <w:rsid w:val="00EA0CAA"/>
    <w:rsid w:val="00EA0F4C"/>
    <w:rsid w:val="00EA1C45"/>
    <w:rsid w:val="00EA2297"/>
    <w:rsid w:val="00EA2F15"/>
    <w:rsid w:val="00EA5621"/>
    <w:rsid w:val="00EA6705"/>
    <w:rsid w:val="00EA6F42"/>
    <w:rsid w:val="00EA759E"/>
    <w:rsid w:val="00EA7D3E"/>
    <w:rsid w:val="00EB1B58"/>
    <w:rsid w:val="00EB1D9F"/>
    <w:rsid w:val="00EB45DC"/>
    <w:rsid w:val="00EB5ACA"/>
    <w:rsid w:val="00EB5EE3"/>
    <w:rsid w:val="00EB6328"/>
    <w:rsid w:val="00EB685D"/>
    <w:rsid w:val="00EC01EA"/>
    <w:rsid w:val="00EC0459"/>
    <w:rsid w:val="00EC129F"/>
    <w:rsid w:val="00EC1580"/>
    <w:rsid w:val="00EC255C"/>
    <w:rsid w:val="00EC3AA9"/>
    <w:rsid w:val="00EC3E77"/>
    <w:rsid w:val="00EC4C8C"/>
    <w:rsid w:val="00EC4CB5"/>
    <w:rsid w:val="00EC57C9"/>
    <w:rsid w:val="00EC5BC3"/>
    <w:rsid w:val="00EC607F"/>
    <w:rsid w:val="00EC66B4"/>
    <w:rsid w:val="00EC77A4"/>
    <w:rsid w:val="00EC7BD4"/>
    <w:rsid w:val="00EC7FD6"/>
    <w:rsid w:val="00ED03AC"/>
    <w:rsid w:val="00ED0CE0"/>
    <w:rsid w:val="00ED1165"/>
    <w:rsid w:val="00ED13E7"/>
    <w:rsid w:val="00ED28E3"/>
    <w:rsid w:val="00ED2C73"/>
    <w:rsid w:val="00ED3BBD"/>
    <w:rsid w:val="00ED51A3"/>
    <w:rsid w:val="00ED6DD5"/>
    <w:rsid w:val="00ED6F64"/>
    <w:rsid w:val="00ED7718"/>
    <w:rsid w:val="00EE0463"/>
    <w:rsid w:val="00EE0E97"/>
    <w:rsid w:val="00EE12CE"/>
    <w:rsid w:val="00EE1F56"/>
    <w:rsid w:val="00EE34BE"/>
    <w:rsid w:val="00EE4600"/>
    <w:rsid w:val="00EE4A56"/>
    <w:rsid w:val="00EE4EB7"/>
    <w:rsid w:val="00EE5658"/>
    <w:rsid w:val="00EE5B40"/>
    <w:rsid w:val="00EE6254"/>
    <w:rsid w:val="00EE7437"/>
    <w:rsid w:val="00EE7B03"/>
    <w:rsid w:val="00EE7B1E"/>
    <w:rsid w:val="00EE7BDB"/>
    <w:rsid w:val="00EE7C56"/>
    <w:rsid w:val="00EF08C6"/>
    <w:rsid w:val="00EF0C6B"/>
    <w:rsid w:val="00EF0E50"/>
    <w:rsid w:val="00EF0FD4"/>
    <w:rsid w:val="00EF105D"/>
    <w:rsid w:val="00EF196B"/>
    <w:rsid w:val="00EF1A3D"/>
    <w:rsid w:val="00EF32C8"/>
    <w:rsid w:val="00EF3B38"/>
    <w:rsid w:val="00EF4FA6"/>
    <w:rsid w:val="00EF5857"/>
    <w:rsid w:val="00EF5A27"/>
    <w:rsid w:val="00EF5F00"/>
    <w:rsid w:val="00EF676B"/>
    <w:rsid w:val="00EF713F"/>
    <w:rsid w:val="00EF73BB"/>
    <w:rsid w:val="00EF7A0C"/>
    <w:rsid w:val="00F015D3"/>
    <w:rsid w:val="00F02C30"/>
    <w:rsid w:val="00F02F3E"/>
    <w:rsid w:val="00F04352"/>
    <w:rsid w:val="00F0569F"/>
    <w:rsid w:val="00F05798"/>
    <w:rsid w:val="00F06234"/>
    <w:rsid w:val="00F10745"/>
    <w:rsid w:val="00F1198C"/>
    <w:rsid w:val="00F11B79"/>
    <w:rsid w:val="00F12A5D"/>
    <w:rsid w:val="00F1367A"/>
    <w:rsid w:val="00F13AC6"/>
    <w:rsid w:val="00F1552A"/>
    <w:rsid w:val="00F15D46"/>
    <w:rsid w:val="00F16B96"/>
    <w:rsid w:val="00F16DDF"/>
    <w:rsid w:val="00F17B9A"/>
    <w:rsid w:val="00F20009"/>
    <w:rsid w:val="00F20EA8"/>
    <w:rsid w:val="00F2124F"/>
    <w:rsid w:val="00F21CEF"/>
    <w:rsid w:val="00F22209"/>
    <w:rsid w:val="00F227C2"/>
    <w:rsid w:val="00F2288B"/>
    <w:rsid w:val="00F233F8"/>
    <w:rsid w:val="00F242B7"/>
    <w:rsid w:val="00F242F7"/>
    <w:rsid w:val="00F2441D"/>
    <w:rsid w:val="00F24AC5"/>
    <w:rsid w:val="00F258D7"/>
    <w:rsid w:val="00F25B77"/>
    <w:rsid w:val="00F265FA"/>
    <w:rsid w:val="00F3017A"/>
    <w:rsid w:val="00F301A0"/>
    <w:rsid w:val="00F30CE4"/>
    <w:rsid w:val="00F330A8"/>
    <w:rsid w:val="00F340D0"/>
    <w:rsid w:val="00F345E9"/>
    <w:rsid w:val="00F346C8"/>
    <w:rsid w:val="00F36231"/>
    <w:rsid w:val="00F362F1"/>
    <w:rsid w:val="00F3673F"/>
    <w:rsid w:val="00F37EC5"/>
    <w:rsid w:val="00F42067"/>
    <w:rsid w:val="00F43213"/>
    <w:rsid w:val="00F433B0"/>
    <w:rsid w:val="00F45AE6"/>
    <w:rsid w:val="00F46458"/>
    <w:rsid w:val="00F5033E"/>
    <w:rsid w:val="00F52688"/>
    <w:rsid w:val="00F52B58"/>
    <w:rsid w:val="00F530A8"/>
    <w:rsid w:val="00F534F6"/>
    <w:rsid w:val="00F53A8B"/>
    <w:rsid w:val="00F5434C"/>
    <w:rsid w:val="00F547C7"/>
    <w:rsid w:val="00F54D8E"/>
    <w:rsid w:val="00F55811"/>
    <w:rsid w:val="00F55A5D"/>
    <w:rsid w:val="00F55C68"/>
    <w:rsid w:val="00F56535"/>
    <w:rsid w:val="00F56916"/>
    <w:rsid w:val="00F572C3"/>
    <w:rsid w:val="00F57E64"/>
    <w:rsid w:val="00F6068C"/>
    <w:rsid w:val="00F616E5"/>
    <w:rsid w:val="00F623EE"/>
    <w:rsid w:val="00F63182"/>
    <w:rsid w:val="00F6365F"/>
    <w:rsid w:val="00F64599"/>
    <w:rsid w:val="00F66611"/>
    <w:rsid w:val="00F702B2"/>
    <w:rsid w:val="00F70D11"/>
    <w:rsid w:val="00F712BA"/>
    <w:rsid w:val="00F721ED"/>
    <w:rsid w:val="00F7343A"/>
    <w:rsid w:val="00F7374D"/>
    <w:rsid w:val="00F73BB8"/>
    <w:rsid w:val="00F73F54"/>
    <w:rsid w:val="00F77847"/>
    <w:rsid w:val="00F801B5"/>
    <w:rsid w:val="00F81009"/>
    <w:rsid w:val="00F8162D"/>
    <w:rsid w:val="00F81877"/>
    <w:rsid w:val="00F81BF4"/>
    <w:rsid w:val="00F81E59"/>
    <w:rsid w:val="00F82A3F"/>
    <w:rsid w:val="00F83256"/>
    <w:rsid w:val="00F8352F"/>
    <w:rsid w:val="00F839C8"/>
    <w:rsid w:val="00F859A3"/>
    <w:rsid w:val="00F85E79"/>
    <w:rsid w:val="00F86E2A"/>
    <w:rsid w:val="00F873F1"/>
    <w:rsid w:val="00F87DC7"/>
    <w:rsid w:val="00F904D2"/>
    <w:rsid w:val="00F90864"/>
    <w:rsid w:val="00F91472"/>
    <w:rsid w:val="00F9256A"/>
    <w:rsid w:val="00F92C22"/>
    <w:rsid w:val="00F938EA"/>
    <w:rsid w:val="00F94A79"/>
    <w:rsid w:val="00F95F61"/>
    <w:rsid w:val="00F96213"/>
    <w:rsid w:val="00F963CF"/>
    <w:rsid w:val="00F96D24"/>
    <w:rsid w:val="00F97442"/>
    <w:rsid w:val="00F97C45"/>
    <w:rsid w:val="00FA0155"/>
    <w:rsid w:val="00FA24AC"/>
    <w:rsid w:val="00FA2B77"/>
    <w:rsid w:val="00FA4910"/>
    <w:rsid w:val="00FA49C8"/>
    <w:rsid w:val="00FA7456"/>
    <w:rsid w:val="00FA7AC6"/>
    <w:rsid w:val="00FB062A"/>
    <w:rsid w:val="00FB0C06"/>
    <w:rsid w:val="00FB1126"/>
    <w:rsid w:val="00FB1859"/>
    <w:rsid w:val="00FB1F9D"/>
    <w:rsid w:val="00FB26FA"/>
    <w:rsid w:val="00FB37BC"/>
    <w:rsid w:val="00FB3B42"/>
    <w:rsid w:val="00FB43AF"/>
    <w:rsid w:val="00FB463F"/>
    <w:rsid w:val="00FB4FAB"/>
    <w:rsid w:val="00FB52C9"/>
    <w:rsid w:val="00FB5313"/>
    <w:rsid w:val="00FB610E"/>
    <w:rsid w:val="00FB6E03"/>
    <w:rsid w:val="00FB6F2E"/>
    <w:rsid w:val="00FB77BC"/>
    <w:rsid w:val="00FC06AE"/>
    <w:rsid w:val="00FC0A84"/>
    <w:rsid w:val="00FC15F7"/>
    <w:rsid w:val="00FC1B61"/>
    <w:rsid w:val="00FC1D28"/>
    <w:rsid w:val="00FC1F02"/>
    <w:rsid w:val="00FC254D"/>
    <w:rsid w:val="00FC2C79"/>
    <w:rsid w:val="00FC2ED5"/>
    <w:rsid w:val="00FC36CF"/>
    <w:rsid w:val="00FC386E"/>
    <w:rsid w:val="00FC3C36"/>
    <w:rsid w:val="00FC3CC9"/>
    <w:rsid w:val="00FC3EB7"/>
    <w:rsid w:val="00FC4731"/>
    <w:rsid w:val="00FC4916"/>
    <w:rsid w:val="00FC5771"/>
    <w:rsid w:val="00FC6AB9"/>
    <w:rsid w:val="00FC73FD"/>
    <w:rsid w:val="00FD14E0"/>
    <w:rsid w:val="00FD1C40"/>
    <w:rsid w:val="00FD2333"/>
    <w:rsid w:val="00FD3621"/>
    <w:rsid w:val="00FD4261"/>
    <w:rsid w:val="00FD6457"/>
    <w:rsid w:val="00FD686E"/>
    <w:rsid w:val="00FD6A04"/>
    <w:rsid w:val="00FD6E8B"/>
    <w:rsid w:val="00FD7172"/>
    <w:rsid w:val="00FD7522"/>
    <w:rsid w:val="00FE1184"/>
    <w:rsid w:val="00FE180F"/>
    <w:rsid w:val="00FE30B7"/>
    <w:rsid w:val="00FE7034"/>
    <w:rsid w:val="00FE7C39"/>
    <w:rsid w:val="00FE7D11"/>
    <w:rsid w:val="00FF0268"/>
    <w:rsid w:val="00FF03B8"/>
    <w:rsid w:val="00FF0F47"/>
    <w:rsid w:val="00FF10DB"/>
    <w:rsid w:val="00FF21C7"/>
    <w:rsid w:val="00FF24B7"/>
    <w:rsid w:val="00FF2713"/>
    <w:rsid w:val="00FF2838"/>
    <w:rsid w:val="00FF5D8C"/>
    <w:rsid w:val="00FF6160"/>
    <w:rsid w:val="00FF6737"/>
    <w:rsid w:val="00FF6A4D"/>
    <w:rsid w:val="00FF7E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0FB773"/>
  <w15:docId w15:val="{A0C57953-790F-43DB-BFB5-E9FA96848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9370D"/>
    <w:pPr>
      <w:spacing w:line="360" w:lineRule="auto"/>
      <w:ind w:firstLine="567"/>
      <w:jc w:val="both"/>
    </w:pPr>
    <w:rPr>
      <w:snapToGrid w:val="0"/>
      <w:sz w:val="28"/>
    </w:rPr>
  </w:style>
  <w:style w:type="paragraph" w:styleId="10">
    <w:name w:val="heading 1"/>
    <w:basedOn w:val="a0"/>
    <w:next w:val="a0"/>
    <w:qFormat/>
    <w:rsid w:val="00215992"/>
    <w:pPr>
      <w:keepNext/>
      <w:spacing w:before="240" w:after="60"/>
      <w:outlineLvl w:val="0"/>
    </w:pPr>
    <w:rPr>
      <w:rFonts w:ascii="Arial" w:hAnsi="Arial" w:cs="Arial"/>
      <w:b/>
      <w:bCs/>
      <w:kern w:val="32"/>
      <w:sz w:val="32"/>
      <w:szCs w:val="32"/>
    </w:rPr>
  </w:style>
  <w:style w:type="paragraph" w:styleId="2">
    <w:name w:val="heading 2"/>
    <w:aliases w:val="Заголовок 2 Знак"/>
    <w:basedOn w:val="a0"/>
    <w:next w:val="a0"/>
    <w:qFormat/>
    <w:rsid w:val="00215992"/>
    <w:pPr>
      <w:keepNext/>
      <w:tabs>
        <w:tab w:val="num" w:pos="1134"/>
      </w:tabs>
      <w:suppressAutoHyphens/>
      <w:spacing w:before="360" w:after="120" w:line="240" w:lineRule="auto"/>
      <w:ind w:left="1134" w:hanging="1134"/>
      <w:jc w:val="left"/>
      <w:outlineLvl w:val="1"/>
    </w:pPr>
    <w:rPr>
      <w:b/>
      <w:sz w:val="32"/>
    </w:rPr>
  </w:style>
  <w:style w:type="paragraph" w:styleId="3">
    <w:name w:val="heading 3"/>
    <w:aliases w:val="H3"/>
    <w:basedOn w:val="a0"/>
    <w:next w:val="a0"/>
    <w:qFormat/>
    <w:rsid w:val="00215992"/>
    <w:pPr>
      <w:keepNext/>
      <w:numPr>
        <w:ilvl w:val="2"/>
        <w:numId w:val="1"/>
      </w:numPr>
      <w:suppressAutoHyphens/>
      <w:spacing w:before="120" w:after="120" w:line="240" w:lineRule="auto"/>
      <w:jc w:val="left"/>
      <w:outlineLvl w:val="2"/>
    </w:pPr>
    <w:rPr>
      <w:b/>
    </w:rPr>
  </w:style>
  <w:style w:type="paragraph" w:styleId="4">
    <w:name w:val="heading 4"/>
    <w:aliases w:val="H4"/>
    <w:basedOn w:val="a0"/>
    <w:next w:val="a0"/>
    <w:qFormat/>
    <w:rsid w:val="00215992"/>
    <w:pPr>
      <w:keepNext/>
      <w:numPr>
        <w:ilvl w:val="3"/>
        <w:numId w:val="1"/>
      </w:numPr>
      <w:tabs>
        <w:tab w:val="clear" w:pos="1701"/>
        <w:tab w:val="num" w:pos="1134"/>
      </w:tabs>
      <w:suppressAutoHyphens/>
      <w:spacing w:before="240" w:after="120" w:line="240" w:lineRule="auto"/>
      <w:ind w:left="1134"/>
      <w:outlineLvl w:val="3"/>
    </w:pPr>
    <w:rPr>
      <w:b/>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комментарий"/>
    <w:rsid w:val="00215992"/>
    <w:rPr>
      <w:b/>
      <w:i/>
      <w:shd w:val="clear" w:color="auto" w:fill="FFFF99"/>
    </w:rPr>
  </w:style>
  <w:style w:type="paragraph" w:customStyle="1" w:styleId="1">
    <w:name w:val="Стиль Заголовок 1 + по ширине"/>
    <w:basedOn w:val="10"/>
    <w:rsid w:val="00215992"/>
    <w:pPr>
      <w:keepLines/>
      <w:numPr>
        <w:numId w:val="1"/>
      </w:numPr>
      <w:suppressAutoHyphens/>
      <w:spacing w:before="480" w:after="240" w:line="240" w:lineRule="auto"/>
    </w:pPr>
    <w:rPr>
      <w:rFonts w:cs="Times New Roman"/>
      <w:snapToGrid/>
      <w:kern w:val="28"/>
      <w:sz w:val="40"/>
      <w:szCs w:val="20"/>
    </w:rPr>
  </w:style>
  <w:style w:type="paragraph" w:styleId="a5">
    <w:name w:val="Body Text Indent"/>
    <w:basedOn w:val="a0"/>
    <w:rsid w:val="00215992"/>
    <w:pPr>
      <w:tabs>
        <w:tab w:val="num" w:pos="720"/>
      </w:tabs>
      <w:spacing w:line="240" w:lineRule="auto"/>
      <w:ind w:left="-360"/>
    </w:pPr>
    <w:rPr>
      <w:sz w:val="26"/>
    </w:rPr>
  </w:style>
  <w:style w:type="paragraph" w:styleId="a6">
    <w:name w:val="footer"/>
    <w:basedOn w:val="a0"/>
    <w:rsid w:val="00215992"/>
    <w:pPr>
      <w:tabs>
        <w:tab w:val="center" w:pos="4677"/>
        <w:tab w:val="right" w:pos="9355"/>
      </w:tabs>
    </w:pPr>
  </w:style>
  <w:style w:type="character" w:styleId="a7">
    <w:name w:val="page number"/>
    <w:basedOn w:val="a1"/>
    <w:rsid w:val="00215992"/>
  </w:style>
  <w:style w:type="paragraph" w:styleId="a8">
    <w:name w:val="header"/>
    <w:basedOn w:val="a0"/>
    <w:link w:val="a9"/>
    <w:rsid w:val="00215992"/>
    <w:pPr>
      <w:tabs>
        <w:tab w:val="center" w:pos="4677"/>
        <w:tab w:val="right" w:pos="9355"/>
      </w:tabs>
    </w:pPr>
  </w:style>
  <w:style w:type="paragraph" w:styleId="aa">
    <w:name w:val="Balloon Text"/>
    <w:basedOn w:val="a0"/>
    <w:semiHidden/>
    <w:rsid w:val="00215992"/>
    <w:rPr>
      <w:rFonts w:ascii="Tahoma" w:hAnsi="Tahoma" w:cs="Tahoma"/>
      <w:sz w:val="16"/>
      <w:szCs w:val="16"/>
    </w:rPr>
  </w:style>
  <w:style w:type="paragraph" w:customStyle="1" w:styleId="ab">
    <w:name w:val="Таблица текст"/>
    <w:basedOn w:val="a0"/>
    <w:rsid w:val="00215992"/>
    <w:pPr>
      <w:spacing w:before="40" w:after="40" w:line="240" w:lineRule="auto"/>
      <w:ind w:left="57" w:right="57" w:firstLine="0"/>
      <w:jc w:val="left"/>
    </w:pPr>
    <w:rPr>
      <w:sz w:val="24"/>
    </w:rPr>
  </w:style>
  <w:style w:type="character" w:customStyle="1" w:styleId="ac">
    <w:name w:val="Пункт Знак"/>
    <w:rsid w:val="00215992"/>
    <w:rPr>
      <w:b/>
      <w:noProof w:val="0"/>
      <w:snapToGrid w:val="0"/>
      <w:sz w:val="28"/>
      <w:szCs w:val="28"/>
      <w:lang w:val="ru-RU" w:eastAsia="ru-RU" w:bidi="ar-SA"/>
    </w:rPr>
  </w:style>
  <w:style w:type="paragraph" w:customStyle="1" w:styleId="ad">
    <w:name w:val="Пункт"/>
    <w:basedOn w:val="a0"/>
    <w:link w:val="11"/>
    <w:rsid w:val="00215992"/>
    <w:pPr>
      <w:tabs>
        <w:tab w:val="num" w:pos="1134"/>
      </w:tabs>
      <w:ind w:left="1134" w:hanging="1134"/>
    </w:pPr>
    <w:rPr>
      <w:b/>
      <w:szCs w:val="28"/>
    </w:rPr>
  </w:style>
  <w:style w:type="paragraph" w:customStyle="1" w:styleId="-2">
    <w:name w:val="Пункт-2"/>
    <w:basedOn w:val="ad"/>
    <w:rsid w:val="00215992"/>
    <w:pPr>
      <w:keepNext/>
      <w:outlineLvl w:val="2"/>
    </w:pPr>
    <w:rPr>
      <w:b w:val="0"/>
    </w:rPr>
  </w:style>
  <w:style w:type="paragraph" w:customStyle="1" w:styleId="ae">
    <w:name w:val="Знак"/>
    <w:basedOn w:val="a0"/>
    <w:rsid w:val="00215992"/>
    <w:pPr>
      <w:spacing w:after="160" w:line="240" w:lineRule="exact"/>
      <w:ind w:firstLine="0"/>
      <w:jc w:val="left"/>
    </w:pPr>
    <w:rPr>
      <w:rFonts w:ascii="Verdana" w:hAnsi="Verdana" w:cs="Verdana"/>
      <w:snapToGrid/>
      <w:sz w:val="20"/>
      <w:lang w:val="en-US" w:eastAsia="en-US"/>
    </w:rPr>
  </w:style>
  <w:style w:type="paragraph" w:customStyle="1" w:styleId="af">
    <w:name w:val="Знак"/>
    <w:basedOn w:val="a0"/>
    <w:rsid w:val="00215992"/>
    <w:pPr>
      <w:spacing w:after="160" w:line="240" w:lineRule="exact"/>
      <w:ind w:firstLine="0"/>
      <w:jc w:val="left"/>
    </w:pPr>
    <w:rPr>
      <w:rFonts w:ascii="Verdana" w:hAnsi="Verdana" w:cs="Verdana"/>
      <w:snapToGrid/>
      <w:sz w:val="20"/>
      <w:lang w:val="en-US" w:eastAsia="en-US"/>
    </w:rPr>
  </w:style>
  <w:style w:type="paragraph" w:customStyle="1" w:styleId="af0">
    <w:name w:val="Знак Знак Знак"/>
    <w:basedOn w:val="a0"/>
    <w:rsid w:val="00215992"/>
    <w:pPr>
      <w:tabs>
        <w:tab w:val="num" w:pos="360"/>
      </w:tabs>
      <w:spacing w:after="160" w:line="240" w:lineRule="exact"/>
      <w:ind w:firstLine="0"/>
      <w:jc w:val="left"/>
    </w:pPr>
    <w:rPr>
      <w:rFonts w:ascii="Verdana" w:hAnsi="Verdana" w:cs="Verdana"/>
      <w:snapToGrid/>
      <w:sz w:val="20"/>
      <w:lang w:val="en-US" w:eastAsia="en-US"/>
    </w:rPr>
  </w:style>
  <w:style w:type="paragraph" w:customStyle="1" w:styleId="af1">
    <w:name w:val="Знак"/>
    <w:basedOn w:val="a0"/>
    <w:rsid w:val="00215992"/>
    <w:pPr>
      <w:spacing w:after="160" w:line="240" w:lineRule="exact"/>
      <w:ind w:firstLine="0"/>
      <w:jc w:val="left"/>
    </w:pPr>
    <w:rPr>
      <w:rFonts w:ascii="Verdana" w:hAnsi="Verdana" w:cs="Verdana"/>
      <w:snapToGrid/>
      <w:sz w:val="20"/>
      <w:lang w:val="en-US" w:eastAsia="en-US"/>
    </w:rPr>
  </w:style>
  <w:style w:type="paragraph" w:customStyle="1" w:styleId="12">
    <w:name w:val="Знак Знак Знак1 Знак Знак Знак Знак Знак Знак Знак"/>
    <w:basedOn w:val="a0"/>
    <w:rsid w:val="00215992"/>
    <w:pPr>
      <w:spacing w:after="160" w:line="240" w:lineRule="exact"/>
      <w:ind w:firstLine="0"/>
      <w:jc w:val="left"/>
    </w:pPr>
    <w:rPr>
      <w:rFonts w:ascii="Verdana" w:hAnsi="Verdana" w:cs="Verdana"/>
      <w:snapToGrid/>
      <w:sz w:val="20"/>
      <w:lang w:val="en-US" w:eastAsia="en-US"/>
    </w:rPr>
  </w:style>
  <w:style w:type="paragraph" w:styleId="a">
    <w:name w:val="List Number"/>
    <w:basedOn w:val="a0"/>
    <w:rsid w:val="00215992"/>
    <w:pPr>
      <w:numPr>
        <w:numId w:val="10"/>
      </w:numPr>
      <w:autoSpaceDE w:val="0"/>
      <w:autoSpaceDN w:val="0"/>
      <w:spacing w:before="60"/>
    </w:pPr>
    <w:rPr>
      <w:bCs/>
      <w:snapToGrid/>
      <w:sz w:val="22"/>
      <w:szCs w:val="24"/>
    </w:rPr>
  </w:style>
  <w:style w:type="character" w:styleId="af2">
    <w:name w:val="Hyperlink"/>
    <w:rsid w:val="00215992"/>
    <w:rPr>
      <w:color w:val="0000FF"/>
      <w:u w:val="single"/>
    </w:rPr>
  </w:style>
  <w:style w:type="paragraph" w:styleId="20">
    <w:name w:val="Body Text Indent 2"/>
    <w:basedOn w:val="a0"/>
    <w:link w:val="21"/>
    <w:rsid w:val="00215992"/>
    <w:pPr>
      <w:spacing w:line="240" w:lineRule="auto"/>
      <w:ind w:left="-540" w:firstLine="0"/>
      <w:jc w:val="center"/>
    </w:pPr>
    <w:rPr>
      <w:sz w:val="24"/>
    </w:rPr>
  </w:style>
  <w:style w:type="paragraph" w:customStyle="1" w:styleId="13">
    <w:name w:val="Обычный1"/>
    <w:rsid w:val="00F0569F"/>
    <w:pPr>
      <w:widowControl w:val="0"/>
      <w:ind w:firstLine="400"/>
      <w:jc w:val="both"/>
    </w:pPr>
    <w:rPr>
      <w:snapToGrid w:val="0"/>
      <w:sz w:val="24"/>
    </w:rPr>
  </w:style>
  <w:style w:type="character" w:styleId="af3">
    <w:name w:val="Strong"/>
    <w:qFormat/>
    <w:rsid w:val="00604A00"/>
    <w:rPr>
      <w:b/>
      <w:bCs/>
    </w:rPr>
  </w:style>
  <w:style w:type="paragraph" w:customStyle="1" w:styleId="xl34">
    <w:name w:val="xl34"/>
    <w:basedOn w:val="a0"/>
    <w:rsid w:val="00E02DB9"/>
    <w:pPr>
      <w:pBdr>
        <w:left w:val="single" w:sz="4" w:space="0" w:color="auto"/>
        <w:right w:val="single" w:sz="4" w:space="0" w:color="auto"/>
      </w:pBdr>
      <w:spacing w:before="100" w:beforeAutospacing="1" w:after="100" w:afterAutospacing="1" w:line="240" w:lineRule="auto"/>
      <w:ind w:firstLine="0"/>
      <w:jc w:val="left"/>
    </w:pPr>
    <w:rPr>
      <w:rFonts w:ascii="Arial Unicode MS" w:eastAsia="Arial Unicode MS" w:hAnsi="Arial Unicode MS" w:cs="Arial Unicode MS"/>
      <w:snapToGrid/>
      <w:sz w:val="24"/>
      <w:szCs w:val="24"/>
    </w:rPr>
  </w:style>
  <w:style w:type="character" w:customStyle="1" w:styleId="a9">
    <w:name w:val="Верхний колонтитул Знак"/>
    <w:link w:val="a8"/>
    <w:rsid w:val="000C110C"/>
    <w:rPr>
      <w:snapToGrid w:val="0"/>
      <w:sz w:val="28"/>
      <w:lang w:val="ru-RU" w:eastAsia="ru-RU" w:bidi="ar-SA"/>
    </w:rPr>
  </w:style>
  <w:style w:type="paragraph" w:customStyle="1" w:styleId="af4">
    <w:name w:val="Знак Знак Знак Знак"/>
    <w:basedOn w:val="a0"/>
    <w:rsid w:val="001543C8"/>
    <w:pPr>
      <w:tabs>
        <w:tab w:val="num" w:pos="360"/>
      </w:tabs>
      <w:spacing w:after="160" w:line="240" w:lineRule="exact"/>
      <w:ind w:firstLine="0"/>
      <w:jc w:val="left"/>
    </w:pPr>
    <w:rPr>
      <w:rFonts w:ascii="Verdana" w:hAnsi="Verdana" w:cs="Verdana"/>
      <w:snapToGrid/>
      <w:sz w:val="20"/>
      <w:lang w:val="en-US" w:eastAsia="en-US"/>
    </w:rPr>
  </w:style>
  <w:style w:type="character" w:customStyle="1" w:styleId="11">
    <w:name w:val="Пункт Знак1"/>
    <w:link w:val="ad"/>
    <w:rsid w:val="00217E27"/>
    <w:rPr>
      <w:b/>
      <w:snapToGrid w:val="0"/>
      <w:sz w:val="28"/>
      <w:szCs w:val="28"/>
      <w:lang w:val="ru-RU" w:eastAsia="ru-RU" w:bidi="ar-SA"/>
    </w:rPr>
  </w:style>
  <w:style w:type="paragraph" w:customStyle="1" w:styleId="14">
    <w:name w:val="Знак Знак Знак1 Знак Знак Знак Знак Знак Знак Знак"/>
    <w:basedOn w:val="a0"/>
    <w:rsid w:val="00222B5A"/>
    <w:pPr>
      <w:spacing w:after="160" w:line="240" w:lineRule="exact"/>
      <w:ind w:firstLine="0"/>
      <w:jc w:val="left"/>
    </w:pPr>
    <w:rPr>
      <w:rFonts w:ascii="Verdana" w:hAnsi="Verdana" w:cs="Verdana"/>
      <w:snapToGrid/>
      <w:sz w:val="20"/>
      <w:lang w:val="en-US" w:eastAsia="en-US"/>
    </w:rPr>
  </w:style>
  <w:style w:type="paragraph" w:customStyle="1" w:styleId="af5">
    <w:name w:val="Знак Знак Знак Знак Знак Знак Знак"/>
    <w:basedOn w:val="a0"/>
    <w:rsid w:val="008D7911"/>
    <w:pPr>
      <w:tabs>
        <w:tab w:val="num" w:pos="360"/>
      </w:tabs>
      <w:spacing w:after="160" w:line="240" w:lineRule="exact"/>
      <w:ind w:firstLine="0"/>
      <w:jc w:val="left"/>
    </w:pPr>
    <w:rPr>
      <w:rFonts w:ascii="Verdana" w:hAnsi="Verdana" w:cs="Verdana"/>
      <w:snapToGrid/>
      <w:sz w:val="20"/>
      <w:lang w:val="en-US" w:eastAsia="en-US"/>
    </w:rPr>
  </w:style>
  <w:style w:type="paragraph" w:customStyle="1" w:styleId="af6">
    <w:name w:val="Ариал"/>
    <w:basedOn w:val="a0"/>
    <w:rsid w:val="005D5698"/>
    <w:pPr>
      <w:spacing w:before="120" w:after="120"/>
      <w:ind w:firstLine="851"/>
    </w:pPr>
    <w:rPr>
      <w:rFonts w:ascii="Arial" w:hAnsi="Arial" w:cs="Arial"/>
      <w:snapToGrid/>
      <w:sz w:val="24"/>
      <w:szCs w:val="24"/>
    </w:rPr>
  </w:style>
  <w:style w:type="paragraph" w:customStyle="1" w:styleId="af7">
    <w:name w:val="Знак Знак Знак Знак Знак Знак Знак"/>
    <w:basedOn w:val="a0"/>
    <w:rsid w:val="008816C3"/>
    <w:pPr>
      <w:tabs>
        <w:tab w:val="num" w:pos="360"/>
      </w:tabs>
      <w:spacing w:after="160" w:line="240" w:lineRule="exact"/>
      <w:ind w:firstLine="0"/>
      <w:jc w:val="left"/>
    </w:pPr>
    <w:rPr>
      <w:rFonts w:ascii="Verdana" w:hAnsi="Verdana" w:cs="Verdana"/>
      <w:snapToGrid/>
      <w:sz w:val="20"/>
      <w:lang w:val="en-US" w:eastAsia="en-US"/>
    </w:rPr>
  </w:style>
  <w:style w:type="paragraph" w:customStyle="1" w:styleId="30">
    <w:name w:val="Обычный3"/>
    <w:rsid w:val="00B178DF"/>
    <w:pPr>
      <w:widowControl w:val="0"/>
      <w:ind w:firstLine="400"/>
      <w:jc w:val="both"/>
    </w:pPr>
    <w:rPr>
      <w:snapToGrid w:val="0"/>
      <w:sz w:val="24"/>
    </w:rPr>
  </w:style>
  <w:style w:type="paragraph" w:customStyle="1" w:styleId="40">
    <w:name w:val="Обычный4"/>
    <w:rsid w:val="00B178DF"/>
    <w:rPr>
      <w:rFonts w:ascii="Arial" w:hAnsi="Arial"/>
      <w:snapToGrid w:val="0"/>
      <w:sz w:val="18"/>
    </w:rPr>
  </w:style>
  <w:style w:type="paragraph" w:customStyle="1" w:styleId="5">
    <w:name w:val="Обычный5"/>
    <w:rsid w:val="006930C0"/>
    <w:pPr>
      <w:widowControl w:val="0"/>
      <w:ind w:firstLine="400"/>
      <w:jc w:val="both"/>
    </w:pPr>
    <w:rPr>
      <w:snapToGrid w:val="0"/>
      <w:sz w:val="24"/>
    </w:rPr>
  </w:style>
  <w:style w:type="paragraph" w:customStyle="1" w:styleId="22">
    <w:name w:val="Обычный2"/>
    <w:rsid w:val="00D5204C"/>
    <w:pPr>
      <w:spacing w:before="100" w:after="100"/>
    </w:pPr>
    <w:rPr>
      <w:snapToGrid w:val="0"/>
      <w:sz w:val="24"/>
    </w:rPr>
  </w:style>
  <w:style w:type="paragraph" w:styleId="af8">
    <w:name w:val="Normal (Web)"/>
    <w:basedOn w:val="a0"/>
    <w:rsid w:val="00667D7D"/>
    <w:pPr>
      <w:spacing w:before="100" w:beforeAutospacing="1" w:after="100" w:afterAutospacing="1" w:line="240" w:lineRule="auto"/>
      <w:ind w:firstLine="0"/>
      <w:jc w:val="left"/>
    </w:pPr>
    <w:rPr>
      <w:snapToGrid/>
      <w:sz w:val="24"/>
      <w:szCs w:val="24"/>
    </w:rPr>
  </w:style>
  <w:style w:type="character" w:customStyle="1" w:styleId="webofficeattributevalue1">
    <w:name w:val="webofficeattributevalue1"/>
    <w:rsid w:val="00DC0203"/>
    <w:rPr>
      <w:rFonts w:ascii="Verdana" w:hAnsi="Verdana" w:hint="default"/>
      <w:strike w:val="0"/>
      <w:dstrike w:val="0"/>
      <w:color w:val="000000"/>
      <w:sz w:val="16"/>
      <w:szCs w:val="16"/>
      <w:u w:val="none"/>
      <w:effect w:val="none"/>
    </w:rPr>
  </w:style>
  <w:style w:type="paragraph" w:customStyle="1" w:styleId="15">
    <w:name w:val="Обычный1"/>
    <w:rsid w:val="00B973A5"/>
    <w:pPr>
      <w:widowControl w:val="0"/>
      <w:ind w:firstLine="400"/>
      <w:jc w:val="both"/>
    </w:pPr>
    <w:rPr>
      <w:snapToGrid w:val="0"/>
      <w:sz w:val="24"/>
    </w:rPr>
  </w:style>
  <w:style w:type="paragraph" w:styleId="af9">
    <w:name w:val="List Paragraph"/>
    <w:basedOn w:val="a0"/>
    <w:uiPriority w:val="34"/>
    <w:qFormat/>
    <w:rsid w:val="00C453B1"/>
    <w:pPr>
      <w:suppressAutoHyphens/>
      <w:ind w:left="720"/>
      <w:contextualSpacing/>
    </w:pPr>
    <w:rPr>
      <w:snapToGrid/>
      <w:kern w:val="1"/>
      <w:lang w:eastAsia="ar-SA"/>
    </w:rPr>
  </w:style>
  <w:style w:type="character" w:customStyle="1" w:styleId="value">
    <w:name w:val="value"/>
    <w:basedOn w:val="a1"/>
    <w:rsid w:val="001B36AC"/>
  </w:style>
  <w:style w:type="character" w:customStyle="1" w:styleId="x-small1">
    <w:name w:val="x-small1"/>
    <w:rsid w:val="00034C73"/>
    <w:rPr>
      <w:sz w:val="18"/>
      <w:szCs w:val="18"/>
    </w:rPr>
  </w:style>
  <w:style w:type="character" w:styleId="afa">
    <w:name w:val="Placeholder Text"/>
    <w:uiPriority w:val="99"/>
    <w:semiHidden/>
    <w:rsid w:val="005314C6"/>
    <w:rPr>
      <w:color w:val="808080"/>
    </w:rPr>
  </w:style>
  <w:style w:type="paragraph" w:styleId="afb">
    <w:name w:val="Title"/>
    <w:aliases w:val="Знак6"/>
    <w:basedOn w:val="a0"/>
    <w:link w:val="afc"/>
    <w:uiPriority w:val="10"/>
    <w:qFormat/>
    <w:rsid w:val="00A678B9"/>
    <w:pPr>
      <w:ind w:firstLine="0"/>
      <w:jc w:val="center"/>
    </w:pPr>
    <w:rPr>
      <w:snapToGrid/>
      <w:szCs w:val="24"/>
      <w:lang w:val="x-none" w:eastAsia="x-none"/>
    </w:rPr>
  </w:style>
  <w:style w:type="character" w:customStyle="1" w:styleId="afc">
    <w:name w:val="Заголовок Знак"/>
    <w:aliases w:val="Знак6 Знак"/>
    <w:link w:val="afb"/>
    <w:uiPriority w:val="10"/>
    <w:rsid w:val="00A678B9"/>
    <w:rPr>
      <w:sz w:val="28"/>
      <w:szCs w:val="24"/>
    </w:rPr>
  </w:style>
  <w:style w:type="table" w:styleId="afd">
    <w:name w:val="Table Grid"/>
    <w:basedOn w:val="a2"/>
    <w:rsid w:val="00A30F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Подпункт"/>
    <w:basedOn w:val="a0"/>
    <w:link w:val="16"/>
    <w:rsid w:val="00921A0B"/>
    <w:pPr>
      <w:tabs>
        <w:tab w:val="num" w:pos="1701"/>
      </w:tabs>
      <w:ind w:left="1701" w:hanging="1134"/>
    </w:pPr>
    <w:rPr>
      <w:snapToGrid/>
      <w:sz w:val="22"/>
      <w:lang w:val="x-none" w:eastAsia="x-none"/>
    </w:rPr>
  </w:style>
  <w:style w:type="character" w:customStyle="1" w:styleId="16">
    <w:name w:val="Подпункт Знак1"/>
    <w:link w:val="afe"/>
    <w:rsid w:val="00921A0B"/>
    <w:rPr>
      <w:sz w:val="22"/>
    </w:rPr>
  </w:style>
  <w:style w:type="character" w:customStyle="1" w:styleId="21">
    <w:name w:val="Основной текст с отступом 2 Знак"/>
    <w:link w:val="20"/>
    <w:rsid w:val="00983D32"/>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39180">
      <w:bodyDiv w:val="1"/>
      <w:marLeft w:val="0"/>
      <w:marRight w:val="0"/>
      <w:marTop w:val="0"/>
      <w:marBottom w:val="0"/>
      <w:divBdr>
        <w:top w:val="none" w:sz="0" w:space="0" w:color="auto"/>
        <w:left w:val="none" w:sz="0" w:space="0" w:color="auto"/>
        <w:bottom w:val="none" w:sz="0" w:space="0" w:color="auto"/>
        <w:right w:val="none" w:sz="0" w:space="0" w:color="auto"/>
      </w:divBdr>
    </w:div>
    <w:div w:id="46416887">
      <w:bodyDiv w:val="1"/>
      <w:marLeft w:val="0"/>
      <w:marRight w:val="0"/>
      <w:marTop w:val="0"/>
      <w:marBottom w:val="0"/>
      <w:divBdr>
        <w:top w:val="none" w:sz="0" w:space="0" w:color="auto"/>
        <w:left w:val="none" w:sz="0" w:space="0" w:color="auto"/>
        <w:bottom w:val="none" w:sz="0" w:space="0" w:color="auto"/>
        <w:right w:val="none" w:sz="0" w:space="0" w:color="auto"/>
      </w:divBdr>
    </w:div>
    <w:div w:id="55671783">
      <w:bodyDiv w:val="1"/>
      <w:marLeft w:val="0"/>
      <w:marRight w:val="0"/>
      <w:marTop w:val="0"/>
      <w:marBottom w:val="0"/>
      <w:divBdr>
        <w:top w:val="none" w:sz="0" w:space="0" w:color="auto"/>
        <w:left w:val="none" w:sz="0" w:space="0" w:color="auto"/>
        <w:bottom w:val="none" w:sz="0" w:space="0" w:color="auto"/>
        <w:right w:val="none" w:sz="0" w:space="0" w:color="auto"/>
      </w:divBdr>
    </w:div>
    <w:div w:id="111828970">
      <w:bodyDiv w:val="1"/>
      <w:marLeft w:val="0"/>
      <w:marRight w:val="0"/>
      <w:marTop w:val="0"/>
      <w:marBottom w:val="0"/>
      <w:divBdr>
        <w:top w:val="none" w:sz="0" w:space="0" w:color="auto"/>
        <w:left w:val="none" w:sz="0" w:space="0" w:color="auto"/>
        <w:bottom w:val="none" w:sz="0" w:space="0" w:color="auto"/>
        <w:right w:val="none" w:sz="0" w:space="0" w:color="auto"/>
      </w:divBdr>
    </w:div>
    <w:div w:id="124157454">
      <w:bodyDiv w:val="1"/>
      <w:marLeft w:val="0"/>
      <w:marRight w:val="0"/>
      <w:marTop w:val="0"/>
      <w:marBottom w:val="0"/>
      <w:divBdr>
        <w:top w:val="none" w:sz="0" w:space="0" w:color="auto"/>
        <w:left w:val="none" w:sz="0" w:space="0" w:color="auto"/>
        <w:bottom w:val="none" w:sz="0" w:space="0" w:color="auto"/>
        <w:right w:val="none" w:sz="0" w:space="0" w:color="auto"/>
      </w:divBdr>
    </w:div>
    <w:div w:id="124549724">
      <w:bodyDiv w:val="1"/>
      <w:marLeft w:val="0"/>
      <w:marRight w:val="0"/>
      <w:marTop w:val="0"/>
      <w:marBottom w:val="0"/>
      <w:divBdr>
        <w:top w:val="none" w:sz="0" w:space="0" w:color="auto"/>
        <w:left w:val="none" w:sz="0" w:space="0" w:color="auto"/>
        <w:bottom w:val="none" w:sz="0" w:space="0" w:color="auto"/>
        <w:right w:val="none" w:sz="0" w:space="0" w:color="auto"/>
      </w:divBdr>
    </w:div>
    <w:div w:id="150487781">
      <w:bodyDiv w:val="1"/>
      <w:marLeft w:val="0"/>
      <w:marRight w:val="0"/>
      <w:marTop w:val="0"/>
      <w:marBottom w:val="0"/>
      <w:divBdr>
        <w:top w:val="none" w:sz="0" w:space="0" w:color="auto"/>
        <w:left w:val="none" w:sz="0" w:space="0" w:color="auto"/>
        <w:bottom w:val="none" w:sz="0" w:space="0" w:color="auto"/>
        <w:right w:val="none" w:sz="0" w:space="0" w:color="auto"/>
      </w:divBdr>
    </w:div>
    <w:div w:id="210466112">
      <w:bodyDiv w:val="1"/>
      <w:marLeft w:val="0"/>
      <w:marRight w:val="0"/>
      <w:marTop w:val="0"/>
      <w:marBottom w:val="0"/>
      <w:divBdr>
        <w:top w:val="none" w:sz="0" w:space="0" w:color="auto"/>
        <w:left w:val="none" w:sz="0" w:space="0" w:color="auto"/>
        <w:bottom w:val="none" w:sz="0" w:space="0" w:color="auto"/>
        <w:right w:val="none" w:sz="0" w:space="0" w:color="auto"/>
      </w:divBdr>
    </w:div>
    <w:div w:id="263727101">
      <w:bodyDiv w:val="1"/>
      <w:marLeft w:val="0"/>
      <w:marRight w:val="0"/>
      <w:marTop w:val="0"/>
      <w:marBottom w:val="0"/>
      <w:divBdr>
        <w:top w:val="none" w:sz="0" w:space="0" w:color="auto"/>
        <w:left w:val="none" w:sz="0" w:space="0" w:color="auto"/>
        <w:bottom w:val="none" w:sz="0" w:space="0" w:color="auto"/>
        <w:right w:val="none" w:sz="0" w:space="0" w:color="auto"/>
      </w:divBdr>
    </w:div>
    <w:div w:id="327103442">
      <w:bodyDiv w:val="1"/>
      <w:marLeft w:val="0"/>
      <w:marRight w:val="0"/>
      <w:marTop w:val="0"/>
      <w:marBottom w:val="0"/>
      <w:divBdr>
        <w:top w:val="none" w:sz="0" w:space="0" w:color="auto"/>
        <w:left w:val="none" w:sz="0" w:space="0" w:color="auto"/>
        <w:bottom w:val="none" w:sz="0" w:space="0" w:color="auto"/>
        <w:right w:val="none" w:sz="0" w:space="0" w:color="auto"/>
      </w:divBdr>
    </w:div>
    <w:div w:id="330762965">
      <w:bodyDiv w:val="1"/>
      <w:marLeft w:val="0"/>
      <w:marRight w:val="0"/>
      <w:marTop w:val="0"/>
      <w:marBottom w:val="0"/>
      <w:divBdr>
        <w:top w:val="none" w:sz="0" w:space="0" w:color="auto"/>
        <w:left w:val="none" w:sz="0" w:space="0" w:color="auto"/>
        <w:bottom w:val="none" w:sz="0" w:space="0" w:color="auto"/>
        <w:right w:val="none" w:sz="0" w:space="0" w:color="auto"/>
      </w:divBdr>
    </w:div>
    <w:div w:id="358627743">
      <w:bodyDiv w:val="1"/>
      <w:marLeft w:val="0"/>
      <w:marRight w:val="0"/>
      <w:marTop w:val="0"/>
      <w:marBottom w:val="0"/>
      <w:divBdr>
        <w:top w:val="none" w:sz="0" w:space="0" w:color="auto"/>
        <w:left w:val="none" w:sz="0" w:space="0" w:color="auto"/>
        <w:bottom w:val="none" w:sz="0" w:space="0" w:color="auto"/>
        <w:right w:val="none" w:sz="0" w:space="0" w:color="auto"/>
      </w:divBdr>
    </w:div>
    <w:div w:id="425463759">
      <w:bodyDiv w:val="1"/>
      <w:marLeft w:val="0"/>
      <w:marRight w:val="0"/>
      <w:marTop w:val="0"/>
      <w:marBottom w:val="0"/>
      <w:divBdr>
        <w:top w:val="none" w:sz="0" w:space="0" w:color="auto"/>
        <w:left w:val="none" w:sz="0" w:space="0" w:color="auto"/>
        <w:bottom w:val="none" w:sz="0" w:space="0" w:color="auto"/>
        <w:right w:val="none" w:sz="0" w:space="0" w:color="auto"/>
      </w:divBdr>
    </w:div>
    <w:div w:id="432478007">
      <w:bodyDiv w:val="1"/>
      <w:marLeft w:val="0"/>
      <w:marRight w:val="0"/>
      <w:marTop w:val="0"/>
      <w:marBottom w:val="0"/>
      <w:divBdr>
        <w:top w:val="none" w:sz="0" w:space="0" w:color="auto"/>
        <w:left w:val="none" w:sz="0" w:space="0" w:color="auto"/>
        <w:bottom w:val="none" w:sz="0" w:space="0" w:color="auto"/>
        <w:right w:val="none" w:sz="0" w:space="0" w:color="auto"/>
      </w:divBdr>
    </w:div>
    <w:div w:id="522861256">
      <w:bodyDiv w:val="1"/>
      <w:marLeft w:val="0"/>
      <w:marRight w:val="0"/>
      <w:marTop w:val="0"/>
      <w:marBottom w:val="0"/>
      <w:divBdr>
        <w:top w:val="none" w:sz="0" w:space="0" w:color="auto"/>
        <w:left w:val="none" w:sz="0" w:space="0" w:color="auto"/>
        <w:bottom w:val="none" w:sz="0" w:space="0" w:color="auto"/>
        <w:right w:val="none" w:sz="0" w:space="0" w:color="auto"/>
      </w:divBdr>
    </w:div>
    <w:div w:id="586810939">
      <w:bodyDiv w:val="1"/>
      <w:marLeft w:val="0"/>
      <w:marRight w:val="0"/>
      <w:marTop w:val="0"/>
      <w:marBottom w:val="0"/>
      <w:divBdr>
        <w:top w:val="none" w:sz="0" w:space="0" w:color="auto"/>
        <w:left w:val="none" w:sz="0" w:space="0" w:color="auto"/>
        <w:bottom w:val="none" w:sz="0" w:space="0" w:color="auto"/>
        <w:right w:val="none" w:sz="0" w:space="0" w:color="auto"/>
      </w:divBdr>
    </w:div>
    <w:div w:id="601766807">
      <w:bodyDiv w:val="1"/>
      <w:marLeft w:val="0"/>
      <w:marRight w:val="0"/>
      <w:marTop w:val="0"/>
      <w:marBottom w:val="0"/>
      <w:divBdr>
        <w:top w:val="none" w:sz="0" w:space="0" w:color="auto"/>
        <w:left w:val="none" w:sz="0" w:space="0" w:color="auto"/>
        <w:bottom w:val="none" w:sz="0" w:space="0" w:color="auto"/>
        <w:right w:val="none" w:sz="0" w:space="0" w:color="auto"/>
      </w:divBdr>
    </w:div>
    <w:div w:id="602878711">
      <w:bodyDiv w:val="1"/>
      <w:marLeft w:val="0"/>
      <w:marRight w:val="0"/>
      <w:marTop w:val="0"/>
      <w:marBottom w:val="0"/>
      <w:divBdr>
        <w:top w:val="none" w:sz="0" w:space="0" w:color="auto"/>
        <w:left w:val="none" w:sz="0" w:space="0" w:color="auto"/>
        <w:bottom w:val="none" w:sz="0" w:space="0" w:color="auto"/>
        <w:right w:val="none" w:sz="0" w:space="0" w:color="auto"/>
      </w:divBdr>
    </w:div>
    <w:div w:id="646593314">
      <w:bodyDiv w:val="1"/>
      <w:marLeft w:val="0"/>
      <w:marRight w:val="0"/>
      <w:marTop w:val="0"/>
      <w:marBottom w:val="0"/>
      <w:divBdr>
        <w:top w:val="none" w:sz="0" w:space="0" w:color="auto"/>
        <w:left w:val="none" w:sz="0" w:space="0" w:color="auto"/>
        <w:bottom w:val="none" w:sz="0" w:space="0" w:color="auto"/>
        <w:right w:val="none" w:sz="0" w:space="0" w:color="auto"/>
      </w:divBdr>
    </w:div>
    <w:div w:id="655838836">
      <w:bodyDiv w:val="1"/>
      <w:marLeft w:val="0"/>
      <w:marRight w:val="0"/>
      <w:marTop w:val="0"/>
      <w:marBottom w:val="0"/>
      <w:divBdr>
        <w:top w:val="none" w:sz="0" w:space="0" w:color="auto"/>
        <w:left w:val="none" w:sz="0" w:space="0" w:color="auto"/>
        <w:bottom w:val="none" w:sz="0" w:space="0" w:color="auto"/>
        <w:right w:val="none" w:sz="0" w:space="0" w:color="auto"/>
      </w:divBdr>
    </w:div>
    <w:div w:id="678237923">
      <w:bodyDiv w:val="1"/>
      <w:marLeft w:val="0"/>
      <w:marRight w:val="0"/>
      <w:marTop w:val="0"/>
      <w:marBottom w:val="0"/>
      <w:divBdr>
        <w:top w:val="none" w:sz="0" w:space="0" w:color="auto"/>
        <w:left w:val="none" w:sz="0" w:space="0" w:color="auto"/>
        <w:bottom w:val="none" w:sz="0" w:space="0" w:color="auto"/>
        <w:right w:val="none" w:sz="0" w:space="0" w:color="auto"/>
      </w:divBdr>
    </w:div>
    <w:div w:id="798186983">
      <w:bodyDiv w:val="1"/>
      <w:marLeft w:val="0"/>
      <w:marRight w:val="0"/>
      <w:marTop w:val="0"/>
      <w:marBottom w:val="0"/>
      <w:divBdr>
        <w:top w:val="none" w:sz="0" w:space="0" w:color="auto"/>
        <w:left w:val="none" w:sz="0" w:space="0" w:color="auto"/>
        <w:bottom w:val="none" w:sz="0" w:space="0" w:color="auto"/>
        <w:right w:val="none" w:sz="0" w:space="0" w:color="auto"/>
      </w:divBdr>
    </w:div>
    <w:div w:id="842166571">
      <w:bodyDiv w:val="1"/>
      <w:marLeft w:val="0"/>
      <w:marRight w:val="0"/>
      <w:marTop w:val="0"/>
      <w:marBottom w:val="0"/>
      <w:divBdr>
        <w:top w:val="none" w:sz="0" w:space="0" w:color="auto"/>
        <w:left w:val="none" w:sz="0" w:space="0" w:color="auto"/>
        <w:bottom w:val="none" w:sz="0" w:space="0" w:color="auto"/>
        <w:right w:val="none" w:sz="0" w:space="0" w:color="auto"/>
      </w:divBdr>
    </w:div>
    <w:div w:id="845286463">
      <w:bodyDiv w:val="1"/>
      <w:marLeft w:val="0"/>
      <w:marRight w:val="0"/>
      <w:marTop w:val="0"/>
      <w:marBottom w:val="0"/>
      <w:divBdr>
        <w:top w:val="none" w:sz="0" w:space="0" w:color="auto"/>
        <w:left w:val="none" w:sz="0" w:space="0" w:color="auto"/>
        <w:bottom w:val="none" w:sz="0" w:space="0" w:color="auto"/>
        <w:right w:val="none" w:sz="0" w:space="0" w:color="auto"/>
      </w:divBdr>
    </w:div>
    <w:div w:id="914902315">
      <w:bodyDiv w:val="1"/>
      <w:marLeft w:val="0"/>
      <w:marRight w:val="0"/>
      <w:marTop w:val="0"/>
      <w:marBottom w:val="0"/>
      <w:divBdr>
        <w:top w:val="none" w:sz="0" w:space="0" w:color="auto"/>
        <w:left w:val="none" w:sz="0" w:space="0" w:color="auto"/>
        <w:bottom w:val="none" w:sz="0" w:space="0" w:color="auto"/>
        <w:right w:val="none" w:sz="0" w:space="0" w:color="auto"/>
      </w:divBdr>
    </w:div>
    <w:div w:id="916746742">
      <w:bodyDiv w:val="1"/>
      <w:marLeft w:val="0"/>
      <w:marRight w:val="0"/>
      <w:marTop w:val="0"/>
      <w:marBottom w:val="0"/>
      <w:divBdr>
        <w:top w:val="none" w:sz="0" w:space="0" w:color="auto"/>
        <w:left w:val="none" w:sz="0" w:space="0" w:color="auto"/>
        <w:bottom w:val="none" w:sz="0" w:space="0" w:color="auto"/>
        <w:right w:val="none" w:sz="0" w:space="0" w:color="auto"/>
      </w:divBdr>
    </w:div>
    <w:div w:id="931470728">
      <w:bodyDiv w:val="1"/>
      <w:marLeft w:val="0"/>
      <w:marRight w:val="0"/>
      <w:marTop w:val="0"/>
      <w:marBottom w:val="0"/>
      <w:divBdr>
        <w:top w:val="none" w:sz="0" w:space="0" w:color="auto"/>
        <w:left w:val="none" w:sz="0" w:space="0" w:color="auto"/>
        <w:bottom w:val="none" w:sz="0" w:space="0" w:color="auto"/>
        <w:right w:val="none" w:sz="0" w:space="0" w:color="auto"/>
      </w:divBdr>
    </w:div>
    <w:div w:id="945815554">
      <w:bodyDiv w:val="1"/>
      <w:marLeft w:val="0"/>
      <w:marRight w:val="0"/>
      <w:marTop w:val="0"/>
      <w:marBottom w:val="0"/>
      <w:divBdr>
        <w:top w:val="none" w:sz="0" w:space="0" w:color="auto"/>
        <w:left w:val="none" w:sz="0" w:space="0" w:color="auto"/>
        <w:bottom w:val="none" w:sz="0" w:space="0" w:color="auto"/>
        <w:right w:val="none" w:sz="0" w:space="0" w:color="auto"/>
      </w:divBdr>
    </w:div>
    <w:div w:id="1024399041">
      <w:bodyDiv w:val="1"/>
      <w:marLeft w:val="0"/>
      <w:marRight w:val="0"/>
      <w:marTop w:val="0"/>
      <w:marBottom w:val="0"/>
      <w:divBdr>
        <w:top w:val="none" w:sz="0" w:space="0" w:color="auto"/>
        <w:left w:val="none" w:sz="0" w:space="0" w:color="auto"/>
        <w:bottom w:val="none" w:sz="0" w:space="0" w:color="auto"/>
        <w:right w:val="none" w:sz="0" w:space="0" w:color="auto"/>
      </w:divBdr>
    </w:div>
    <w:div w:id="1063598157">
      <w:bodyDiv w:val="1"/>
      <w:marLeft w:val="0"/>
      <w:marRight w:val="0"/>
      <w:marTop w:val="0"/>
      <w:marBottom w:val="0"/>
      <w:divBdr>
        <w:top w:val="none" w:sz="0" w:space="0" w:color="auto"/>
        <w:left w:val="none" w:sz="0" w:space="0" w:color="auto"/>
        <w:bottom w:val="none" w:sz="0" w:space="0" w:color="auto"/>
        <w:right w:val="none" w:sz="0" w:space="0" w:color="auto"/>
      </w:divBdr>
    </w:div>
    <w:div w:id="1066147947">
      <w:bodyDiv w:val="1"/>
      <w:marLeft w:val="0"/>
      <w:marRight w:val="0"/>
      <w:marTop w:val="0"/>
      <w:marBottom w:val="0"/>
      <w:divBdr>
        <w:top w:val="none" w:sz="0" w:space="0" w:color="auto"/>
        <w:left w:val="none" w:sz="0" w:space="0" w:color="auto"/>
        <w:bottom w:val="none" w:sz="0" w:space="0" w:color="auto"/>
        <w:right w:val="none" w:sz="0" w:space="0" w:color="auto"/>
      </w:divBdr>
    </w:div>
    <w:div w:id="1110974485">
      <w:bodyDiv w:val="1"/>
      <w:marLeft w:val="0"/>
      <w:marRight w:val="0"/>
      <w:marTop w:val="0"/>
      <w:marBottom w:val="0"/>
      <w:divBdr>
        <w:top w:val="none" w:sz="0" w:space="0" w:color="auto"/>
        <w:left w:val="none" w:sz="0" w:space="0" w:color="auto"/>
        <w:bottom w:val="none" w:sz="0" w:space="0" w:color="auto"/>
        <w:right w:val="none" w:sz="0" w:space="0" w:color="auto"/>
      </w:divBdr>
    </w:div>
    <w:div w:id="1111127987">
      <w:bodyDiv w:val="1"/>
      <w:marLeft w:val="0"/>
      <w:marRight w:val="0"/>
      <w:marTop w:val="0"/>
      <w:marBottom w:val="0"/>
      <w:divBdr>
        <w:top w:val="none" w:sz="0" w:space="0" w:color="auto"/>
        <w:left w:val="none" w:sz="0" w:space="0" w:color="auto"/>
        <w:bottom w:val="none" w:sz="0" w:space="0" w:color="auto"/>
        <w:right w:val="none" w:sz="0" w:space="0" w:color="auto"/>
      </w:divBdr>
    </w:div>
    <w:div w:id="1164475040">
      <w:bodyDiv w:val="1"/>
      <w:marLeft w:val="0"/>
      <w:marRight w:val="0"/>
      <w:marTop w:val="0"/>
      <w:marBottom w:val="0"/>
      <w:divBdr>
        <w:top w:val="none" w:sz="0" w:space="0" w:color="auto"/>
        <w:left w:val="none" w:sz="0" w:space="0" w:color="auto"/>
        <w:bottom w:val="none" w:sz="0" w:space="0" w:color="auto"/>
        <w:right w:val="none" w:sz="0" w:space="0" w:color="auto"/>
      </w:divBdr>
    </w:div>
    <w:div w:id="1181973617">
      <w:bodyDiv w:val="1"/>
      <w:marLeft w:val="0"/>
      <w:marRight w:val="0"/>
      <w:marTop w:val="0"/>
      <w:marBottom w:val="0"/>
      <w:divBdr>
        <w:top w:val="none" w:sz="0" w:space="0" w:color="auto"/>
        <w:left w:val="none" w:sz="0" w:space="0" w:color="auto"/>
        <w:bottom w:val="none" w:sz="0" w:space="0" w:color="auto"/>
        <w:right w:val="none" w:sz="0" w:space="0" w:color="auto"/>
      </w:divBdr>
    </w:div>
    <w:div w:id="1256937240">
      <w:bodyDiv w:val="1"/>
      <w:marLeft w:val="0"/>
      <w:marRight w:val="0"/>
      <w:marTop w:val="0"/>
      <w:marBottom w:val="0"/>
      <w:divBdr>
        <w:top w:val="none" w:sz="0" w:space="0" w:color="auto"/>
        <w:left w:val="none" w:sz="0" w:space="0" w:color="auto"/>
        <w:bottom w:val="none" w:sz="0" w:space="0" w:color="auto"/>
        <w:right w:val="none" w:sz="0" w:space="0" w:color="auto"/>
      </w:divBdr>
    </w:div>
    <w:div w:id="1293176532">
      <w:bodyDiv w:val="1"/>
      <w:marLeft w:val="0"/>
      <w:marRight w:val="0"/>
      <w:marTop w:val="0"/>
      <w:marBottom w:val="0"/>
      <w:divBdr>
        <w:top w:val="none" w:sz="0" w:space="0" w:color="auto"/>
        <w:left w:val="none" w:sz="0" w:space="0" w:color="auto"/>
        <w:bottom w:val="none" w:sz="0" w:space="0" w:color="auto"/>
        <w:right w:val="none" w:sz="0" w:space="0" w:color="auto"/>
      </w:divBdr>
    </w:div>
    <w:div w:id="1300650829">
      <w:bodyDiv w:val="1"/>
      <w:marLeft w:val="0"/>
      <w:marRight w:val="0"/>
      <w:marTop w:val="0"/>
      <w:marBottom w:val="0"/>
      <w:divBdr>
        <w:top w:val="none" w:sz="0" w:space="0" w:color="auto"/>
        <w:left w:val="none" w:sz="0" w:space="0" w:color="auto"/>
        <w:bottom w:val="none" w:sz="0" w:space="0" w:color="auto"/>
        <w:right w:val="none" w:sz="0" w:space="0" w:color="auto"/>
      </w:divBdr>
    </w:div>
    <w:div w:id="1310749823">
      <w:bodyDiv w:val="1"/>
      <w:marLeft w:val="0"/>
      <w:marRight w:val="0"/>
      <w:marTop w:val="0"/>
      <w:marBottom w:val="0"/>
      <w:divBdr>
        <w:top w:val="none" w:sz="0" w:space="0" w:color="auto"/>
        <w:left w:val="none" w:sz="0" w:space="0" w:color="auto"/>
        <w:bottom w:val="none" w:sz="0" w:space="0" w:color="auto"/>
        <w:right w:val="none" w:sz="0" w:space="0" w:color="auto"/>
      </w:divBdr>
    </w:div>
    <w:div w:id="1344548200">
      <w:bodyDiv w:val="1"/>
      <w:marLeft w:val="0"/>
      <w:marRight w:val="0"/>
      <w:marTop w:val="0"/>
      <w:marBottom w:val="0"/>
      <w:divBdr>
        <w:top w:val="none" w:sz="0" w:space="0" w:color="auto"/>
        <w:left w:val="none" w:sz="0" w:space="0" w:color="auto"/>
        <w:bottom w:val="none" w:sz="0" w:space="0" w:color="auto"/>
        <w:right w:val="none" w:sz="0" w:space="0" w:color="auto"/>
      </w:divBdr>
    </w:div>
    <w:div w:id="1352104345">
      <w:bodyDiv w:val="1"/>
      <w:marLeft w:val="0"/>
      <w:marRight w:val="0"/>
      <w:marTop w:val="0"/>
      <w:marBottom w:val="0"/>
      <w:divBdr>
        <w:top w:val="none" w:sz="0" w:space="0" w:color="auto"/>
        <w:left w:val="none" w:sz="0" w:space="0" w:color="auto"/>
        <w:bottom w:val="none" w:sz="0" w:space="0" w:color="auto"/>
        <w:right w:val="none" w:sz="0" w:space="0" w:color="auto"/>
      </w:divBdr>
    </w:div>
    <w:div w:id="1598244670">
      <w:bodyDiv w:val="1"/>
      <w:marLeft w:val="0"/>
      <w:marRight w:val="0"/>
      <w:marTop w:val="0"/>
      <w:marBottom w:val="0"/>
      <w:divBdr>
        <w:top w:val="none" w:sz="0" w:space="0" w:color="auto"/>
        <w:left w:val="none" w:sz="0" w:space="0" w:color="auto"/>
        <w:bottom w:val="none" w:sz="0" w:space="0" w:color="auto"/>
        <w:right w:val="none" w:sz="0" w:space="0" w:color="auto"/>
      </w:divBdr>
    </w:div>
    <w:div w:id="1645112198">
      <w:bodyDiv w:val="1"/>
      <w:marLeft w:val="0"/>
      <w:marRight w:val="0"/>
      <w:marTop w:val="0"/>
      <w:marBottom w:val="0"/>
      <w:divBdr>
        <w:top w:val="none" w:sz="0" w:space="0" w:color="auto"/>
        <w:left w:val="none" w:sz="0" w:space="0" w:color="auto"/>
        <w:bottom w:val="none" w:sz="0" w:space="0" w:color="auto"/>
        <w:right w:val="none" w:sz="0" w:space="0" w:color="auto"/>
      </w:divBdr>
    </w:div>
    <w:div w:id="1671059906">
      <w:bodyDiv w:val="1"/>
      <w:marLeft w:val="0"/>
      <w:marRight w:val="0"/>
      <w:marTop w:val="0"/>
      <w:marBottom w:val="0"/>
      <w:divBdr>
        <w:top w:val="none" w:sz="0" w:space="0" w:color="auto"/>
        <w:left w:val="none" w:sz="0" w:space="0" w:color="auto"/>
        <w:bottom w:val="none" w:sz="0" w:space="0" w:color="auto"/>
        <w:right w:val="none" w:sz="0" w:space="0" w:color="auto"/>
      </w:divBdr>
    </w:div>
    <w:div w:id="1678799886">
      <w:bodyDiv w:val="1"/>
      <w:marLeft w:val="0"/>
      <w:marRight w:val="0"/>
      <w:marTop w:val="0"/>
      <w:marBottom w:val="0"/>
      <w:divBdr>
        <w:top w:val="none" w:sz="0" w:space="0" w:color="auto"/>
        <w:left w:val="none" w:sz="0" w:space="0" w:color="auto"/>
        <w:bottom w:val="none" w:sz="0" w:space="0" w:color="auto"/>
        <w:right w:val="none" w:sz="0" w:space="0" w:color="auto"/>
      </w:divBdr>
    </w:div>
    <w:div w:id="1720475637">
      <w:bodyDiv w:val="1"/>
      <w:marLeft w:val="0"/>
      <w:marRight w:val="0"/>
      <w:marTop w:val="0"/>
      <w:marBottom w:val="0"/>
      <w:divBdr>
        <w:top w:val="none" w:sz="0" w:space="0" w:color="auto"/>
        <w:left w:val="none" w:sz="0" w:space="0" w:color="auto"/>
        <w:bottom w:val="none" w:sz="0" w:space="0" w:color="auto"/>
        <w:right w:val="none" w:sz="0" w:space="0" w:color="auto"/>
      </w:divBdr>
    </w:div>
    <w:div w:id="1788162481">
      <w:bodyDiv w:val="1"/>
      <w:marLeft w:val="0"/>
      <w:marRight w:val="0"/>
      <w:marTop w:val="0"/>
      <w:marBottom w:val="0"/>
      <w:divBdr>
        <w:top w:val="none" w:sz="0" w:space="0" w:color="auto"/>
        <w:left w:val="none" w:sz="0" w:space="0" w:color="auto"/>
        <w:bottom w:val="none" w:sz="0" w:space="0" w:color="auto"/>
        <w:right w:val="none" w:sz="0" w:space="0" w:color="auto"/>
      </w:divBdr>
    </w:div>
    <w:div w:id="1857381249">
      <w:bodyDiv w:val="1"/>
      <w:marLeft w:val="0"/>
      <w:marRight w:val="0"/>
      <w:marTop w:val="0"/>
      <w:marBottom w:val="0"/>
      <w:divBdr>
        <w:top w:val="none" w:sz="0" w:space="0" w:color="auto"/>
        <w:left w:val="none" w:sz="0" w:space="0" w:color="auto"/>
        <w:bottom w:val="none" w:sz="0" w:space="0" w:color="auto"/>
        <w:right w:val="none" w:sz="0" w:space="0" w:color="auto"/>
      </w:divBdr>
    </w:div>
    <w:div w:id="1929387068">
      <w:bodyDiv w:val="1"/>
      <w:marLeft w:val="0"/>
      <w:marRight w:val="0"/>
      <w:marTop w:val="0"/>
      <w:marBottom w:val="0"/>
      <w:divBdr>
        <w:top w:val="none" w:sz="0" w:space="0" w:color="auto"/>
        <w:left w:val="none" w:sz="0" w:space="0" w:color="auto"/>
        <w:bottom w:val="none" w:sz="0" w:space="0" w:color="auto"/>
        <w:right w:val="none" w:sz="0" w:space="0" w:color="auto"/>
      </w:divBdr>
    </w:div>
    <w:div w:id="1946959931">
      <w:bodyDiv w:val="1"/>
      <w:marLeft w:val="0"/>
      <w:marRight w:val="0"/>
      <w:marTop w:val="0"/>
      <w:marBottom w:val="0"/>
      <w:divBdr>
        <w:top w:val="none" w:sz="0" w:space="0" w:color="auto"/>
        <w:left w:val="none" w:sz="0" w:space="0" w:color="auto"/>
        <w:bottom w:val="none" w:sz="0" w:space="0" w:color="auto"/>
        <w:right w:val="none" w:sz="0" w:space="0" w:color="auto"/>
      </w:divBdr>
    </w:div>
    <w:div w:id="2024479901">
      <w:bodyDiv w:val="1"/>
      <w:marLeft w:val="0"/>
      <w:marRight w:val="0"/>
      <w:marTop w:val="0"/>
      <w:marBottom w:val="0"/>
      <w:divBdr>
        <w:top w:val="none" w:sz="0" w:space="0" w:color="auto"/>
        <w:left w:val="none" w:sz="0" w:space="0" w:color="auto"/>
        <w:bottom w:val="none" w:sz="0" w:space="0" w:color="auto"/>
        <w:right w:val="none" w:sz="0" w:space="0" w:color="auto"/>
      </w:divBdr>
    </w:div>
    <w:div w:id="2026055450">
      <w:bodyDiv w:val="1"/>
      <w:marLeft w:val="0"/>
      <w:marRight w:val="0"/>
      <w:marTop w:val="0"/>
      <w:marBottom w:val="0"/>
      <w:divBdr>
        <w:top w:val="none" w:sz="0" w:space="0" w:color="auto"/>
        <w:left w:val="none" w:sz="0" w:space="0" w:color="auto"/>
        <w:bottom w:val="none" w:sz="0" w:space="0" w:color="auto"/>
        <w:right w:val="none" w:sz="0" w:space="0" w:color="auto"/>
      </w:divBdr>
    </w:div>
    <w:div w:id="2105688729">
      <w:bodyDiv w:val="1"/>
      <w:marLeft w:val="0"/>
      <w:marRight w:val="0"/>
      <w:marTop w:val="0"/>
      <w:marBottom w:val="0"/>
      <w:divBdr>
        <w:top w:val="none" w:sz="0" w:space="0" w:color="auto"/>
        <w:left w:val="none" w:sz="0" w:space="0" w:color="auto"/>
        <w:bottom w:val="none" w:sz="0" w:space="0" w:color="auto"/>
        <w:right w:val="none" w:sz="0" w:space="0" w:color="auto"/>
      </w:divBdr>
    </w:div>
    <w:div w:id="211539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storguevDI\Desktop\&#1075;&#1077;&#1085;\&#1075;&#1077;&#1085;%201806081\&#1055;&#1088;&#1086;&#1090;&#1086;&#1082;&#1086;&#1083;&#1099;\&#1055;&#1088;&#1056;&#1056;&#1055;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E38678338704299BBC8DC7B8905C03D"/>
        <w:category>
          <w:name w:val="Общие"/>
          <w:gallery w:val="placeholder"/>
        </w:category>
        <w:types>
          <w:type w:val="bbPlcHdr"/>
        </w:types>
        <w:behaviors>
          <w:behavior w:val="content"/>
        </w:behaviors>
        <w:guid w:val="{3DFB1715-A327-40CA-93C5-A70C2014FE93}"/>
      </w:docPartPr>
      <w:docPartBody>
        <w:p w:rsidR="00A144FE" w:rsidRDefault="00F679C2">
          <w:r w:rsidRPr="00B04E6D">
            <w:rPr>
              <w:rStyle w:val="a3"/>
            </w:rPr>
            <w:t>[Аннотация]</w:t>
          </w:r>
        </w:p>
      </w:docPartBody>
    </w:docPart>
    <w:docPart>
      <w:docPartPr>
        <w:name w:val="6C595805529D4449806D8B5078DAA38A"/>
        <w:category>
          <w:name w:val="Общие"/>
          <w:gallery w:val="placeholder"/>
        </w:category>
        <w:types>
          <w:type w:val="bbPlcHdr"/>
        </w:types>
        <w:behaviors>
          <w:behavior w:val="content"/>
        </w:behaviors>
        <w:guid w:val="{0CAAC952-BECB-4109-B3F2-F4EB3AB4B6D2}"/>
      </w:docPartPr>
      <w:docPartBody>
        <w:p w:rsidR="00A144FE" w:rsidRDefault="00F679C2">
          <w:r w:rsidRPr="00B04E6D">
            <w:rPr>
              <w:rStyle w:val="a3"/>
            </w:rPr>
            <w:t>[Аннотация]</w:t>
          </w:r>
        </w:p>
      </w:docPartBody>
    </w:docPart>
    <w:docPart>
      <w:docPartPr>
        <w:name w:val="84BA8C6EEEC54037989EBCA22F88FA7A"/>
        <w:category>
          <w:name w:val="Общие"/>
          <w:gallery w:val="placeholder"/>
        </w:category>
        <w:types>
          <w:type w:val="bbPlcHdr"/>
        </w:types>
        <w:behaviors>
          <w:behavior w:val="content"/>
        </w:behaviors>
        <w:guid w:val="{35F328E6-FE95-431C-A4B8-44FB7CE74721}"/>
      </w:docPartPr>
      <w:docPartBody>
        <w:p w:rsidR="00A144FE" w:rsidRDefault="00F679C2">
          <w:r w:rsidRPr="00B04E6D">
            <w:rPr>
              <w:rStyle w:val="a3"/>
            </w:rPr>
            <w:t>[Автор]</w:t>
          </w:r>
        </w:p>
      </w:docPartBody>
    </w:docPart>
    <w:docPart>
      <w:docPartPr>
        <w:name w:val="380083A142B94312884DFDE09058D2D0"/>
        <w:category>
          <w:name w:val="Общие"/>
          <w:gallery w:val="placeholder"/>
        </w:category>
        <w:types>
          <w:type w:val="bbPlcHdr"/>
        </w:types>
        <w:behaviors>
          <w:behavior w:val="content"/>
        </w:behaviors>
        <w:guid w:val="{F6692C3F-D152-409C-9760-AAC2A5D8F364}"/>
      </w:docPartPr>
      <w:docPartBody>
        <w:p w:rsidR="00A144FE" w:rsidRDefault="00F679C2">
          <w:r w:rsidRPr="00B04E6D">
            <w:rPr>
              <w:rStyle w:val="a3"/>
            </w:rPr>
            <w:t>[Автор]</w:t>
          </w:r>
        </w:p>
      </w:docPartBody>
    </w:docPart>
    <w:docPart>
      <w:docPartPr>
        <w:name w:val="904876616F884818B53D874C6D10AAE2"/>
        <w:category>
          <w:name w:val="Общие"/>
          <w:gallery w:val="placeholder"/>
        </w:category>
        <w:types>
          <w:type w:val="bbPlcHdr"/>
        </w:types>
        <w:behaviors>
          <w:behavior w:val="content"/>
        </w:behaviors>
        <w:guid w:val="{94260919-22D5-47FF-AE4D-CCD0AEF7C196}"/>
      </w:docPartPr>
      <w:docPartBody>
        <w:p w:rsidR="00A144FE" w:rsidRDefault="00F679C2">
          <w:r w:rsidRPr="00B04E6D">
            <w:rPr>
              <w:rStyle w:val="a3"/>
            </w:rPr>
            <w:t>[Название]</w:t>
          </w:r>
        </w:p>
      </w:docPartBody>
    </w:docPart>
    <w:docPart>
      <w:docPartPr>
        <w:name w:val="7E2AB55E4A6D45949114216C9EADD8EE"/>
        <w:category>
          <w:name w:val="Общие"/>
          <w:gallery w:val="placeholder"/>
        </w:category>
        <w:types>
          <w:type w:val="bbPlcHdr"/>
        </w:types>
        <w:behaviors>
          <w:behavior w:val="content"/>
        </w:behaviors>
        <w:guid w:val="{3C73D32F-CA68-4001-A33F-23FADEA6D9EF}"/>
      </w:docPartPr>
      <w:docPartBody>
        <w:p w:rsidR="00B73F0A" w:rsidRDefault="00F2781C">
          <w:r w:rsidRPr="00C85D6F">
            <w:rPr>
              <w:rStyle w:val="a3"/>
            </w:rPr>
            <w:t>[Название]</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9C2"/>
    <w:rsid w:val="00047A32"/>
    <w:rsid w:val="0005038F"/>
    <w:rsid w:val="00063D7F"/>
    <w:rsid w:val="000A73A6"/>
    <w:rsid w:val="000E293F"/>
    <w:rsid w:val="000F0EE8"/>
    <w:rsid w:val="001062F5"/>
    <w:rsid w:val="00131480"/>
    <w:rsid w:val="00166602"/>
    <w:rsid w:val="001C3DAC"/>
    <w:rsid w:val="001E0754"/>
    <w:rsid w:val="002355C4"/>
    <w:rsid w:val="00254235"/>
    <w:rsid w:val="00261E67"/>
    <w:rsid w:val="002B0457"/>
    <w:rsid w:val="00355461"/>
    <w:rsid w:val="0038740D"/>
    <w:rsid w:val="00393CE4"/>
    <w:rsid w:val="003E72A9"/>
    <w:rsid w:val="0045064C"/>
    <w:rsid w:val="00451CE4"/>
    <w:rsid w:val="00455807"/>
    <w:rsid w:val="004B4BA3"/>
    <w:rsid w:val="004E084D"/>
    <w:rsid w:val="004E75CA"/>
    <w:rsid w:val="004F2EB4"/>
    <w:rsid w:val="00500D79"/>
    <w:rsid w:val="00515E0E"/>
    <w:rsid w:val="0053706B"/>
    <w:rsid w:val="00557F2C"/>
    <w:rsid w:val="00575D68"/>
    <w:rsid w:val="005E439F"/>
    <w:rsid w:val="005F3A61"/>
    <w:rsid w:val="00622777"/>
    <w:rsid w:val="006C525F"/>
    <w:rsid w:val="006D19D9"/>
    <w:rsid w:val="00730219"/>
    <w:rsid w:val="00781C17"/>
    <w:rsid w:val="007A1CCF"/>
    <w:rsid w:val="00854399"/>
    <w:rsid w:val="008B3D6D"/>
    <w:rsid w:val="008B4C79"/>
    <w:rsid w:val="008C4C56"/>
    <w:rsid w:val="008E6770"/>
    <w:rsid w:val="00900D1F"/>
    <w:rsid w:val="00906C20"/>
    <w:rsid w:val="00954933"/>
    <w:rsid w:val="009821D9"/>
    <w:rsid w:val="00A144FE"/>
    <w:rsid w:val="00A359A9"/>
    <w:rsid w:val="00A61096"/>
    <w:rsid w:val="00A9013E"/>
    <w:rsid w:val="00B14953"/>
    <w:rsid w:val="00B42A03"/>
    <w:rsid w:val="00B73F0A"/>
    <w:rsid w:val="00BA209C"/>
    <w:rsid w:val="00BA761F"/>
    <w:rsid w:val="00BB5A06"/>
    <w:rsid w:val="00BD214B"/>
    <w:rsid w:val="00C177A2"/>
    <w:rsid w:val="00C44CBD"/>
    <w:rsid w:val="00C653BC"/>
    <w:rsid w:val="00C80DC5"/>
    <w:rsid w:val="00C84E73"/>
    <w:rsid w:val="00CB1144"/>
    <w:rsid w:val="00CB4858"/>
    <w:rsid w:val="00CE7370"/>
    <w:rsid w:val="00D00BCD"/>
    <w:rsid w:val="00D35905"/>
    <w:rsid w:val="00D52EB2"/>
    <w:rsid w:val="00DA0DCA"/>
    <w:rsid w:val="00DF4F0C"/>
    <w:rsid w:val="00E04762"/>
    <w:rsid w:val="00E36B80"/>
    <w:rsid w:val="00E56448"/>
    <w:rsid w:val="00E95813"/>
    <w:rsid w:val="00EF484C"/>
    <w:rsid w:val="00EF5500"/>
    <w:rsid w:val="00F10D3C"/>
    <w:rsid w:val="00F20424"/>
    <w:rsid w:val="00F2781C"/>
    <w:rsid w:val="00F408F7"/>
    <w:rsid w:val="00F430ED"/>
    <w:rsid w:val="00F679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A1CCF"/>
    <w:rPr>
      <w:color w:val="808080"/>
    </w:rPr>
  </w:style>
  <w:style w:type="paragraph" w:customStyle="1" w:styleId="41587FD1BDCF4F978C398794AD2726C2">
    <w:name w:val="41587FD1BDCF4F978C398794AD2726C2"/>
    <w:rsid w:val="004E084D"/>
  </w:style>
  <w:style w:type="paragraph" w:customStyle="1" w:styleId="F9D995A69E4146C6A8353E68E74EE468">
    <w:name w:val="F9D995A69E4146C6A8353E68E74EE468"/>
    <w:rsid w:val="004E084D"/>
  </w:style>
  <w:style w:type="paragraph" w:customStyle="1" w:styleId="98B5007C03844241BD08A157A7DC5F3F">
    <w:name w:val="98B5007C03844241BD08A157A7DC5F3F"/>
    <w:rsid w:val="007A1C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5648</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C793D0-0D8E-4917-B6B2-76B167845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ПрРРП1.dotx</Template>
  <TotalTime>85</TotalTime>
  <Pages>5</Pages>
  <Words>1014</Words>
  <Characters>5782</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ПИР, СМР, ПНР, Оборудование по титулу: Строительство РП-10кВ, 2хКЛ-10кВ от  яч. №30 4-й с.ш. и яч. №4 3-й с.ш. КРУ-10кВ ПС №82 Павшино до 1-й и 2-й сек. РУ-10 кВ вновь сооружаемого РП-10 кВ, в т.ч. ПИР, МО, г.о. Красногорск, земельный участок с кадастровы</vt:lpstr>
    </vt:vector>
  </TitlesOfParts>
  <Company>ООО</Company>
  <LinksUpToDate>false</LinksUpToDate>
  <CharactersWithSpaces>6783</CharactersWithSpaces>
  <SharedDoc>false</SharedDoc>
  <HLinks>
    <vt:vector size="6" baseType="variant">
      <vt:variant>
        <vt:i4>1966145</vt:i4>
      </vt:variant>
      <vt:variant>
        <vt:i4>0</vt:i4>
      </vt:variant>
      <vt:variant>
        <vt:i4>0</vt:i4>
      </vt:variant>
      <vt:variant>
        <vt:i4>5</vt:i4>
      </vt:variant>
      <vt:variant>
        <vt:lpwstr>http://www.rosseti.roseltorg.ru/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ПИР по титулу: Проектные работы по строительству ПС 220 кВ Заболотье с установкой трансформаторов 2х100 МВА для нужд ПАО «Россети Московский регион»</dc:title>
  <dc:subject>B2B-Moesk №1036357</dc:subject>
  <dc:creator>32515462973</dc:creator>
  <dc:description>1815</dc:description>
  <cp:lastModifiedBy>Тимонин Виталий Николаевич</cp:lastModifiedBy>
  <cp:revision>128</cp:revision>
  <cp:lastPrinted>2019-12-18T06:26:00Z</cp:lastPrinted>
  <dcterms:created xsi:type="dcterms:W3CDTF">2021-09-03T07:48:00Z</dcterms:created>
  <dcterms:modified xsi:type="dcterms:W3CDTF">2025-12-15T05:44:00Z</dcterms:modified>
</cp:coreProperties>
</file>